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00DE2" w14:textId="77777777" w:rsidR="00510C29" w:rsidRPr="00377F0D" w:rsidRDefault="000C4596" w:rsidP="00341B93">
      <w:r w:rsidRPr="00377F0D"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80252A2" wp14:editId="7C28D003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6A3A7" w14:textId="77777777" w:rsidR="000C4596" w:rsidRPr="00377F0D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377F0D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252A2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48512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1956A3A7" w14:textId="77777777" w:rsidR="000C4596" w:rsidRPr="00377F0D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377F0D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77F0D">
        <mc:AlternateContent>
          <mc:Choice Requires="wps">
            <w:drawing>
              <wp:anchor distT="0" distB="0" distL="114300" distR="114300" simplePos="0" relativeHeight="251646464" behindDoc="0" locked="1" layoutInCell="1" allowOverlap="1" wp14:anchorId="44C10803" wp14:editId="3C5D3DEC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A584343" w14:textId="3826AF23" w:rsidR="00341B93" w:rsidRPr="00377F0D" w:rsidRDefault="004C650A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 w:rsidRPr="00377F0D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Implementace</w:t>
                                </w:r>
                                <w:r w:rsidR="00726582" w:rsidRPr="00377F0D"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 xml:space="preserve"> procesoru</w:t>
                                </w:r>
                              </w:p>
                            </w:sdtContent>
                          </w:sdt>
                          <w:p w14:paraId="77192020" w14:textId="19482BF9" w:rsidR="00341B93" w:rsidRPr="00377F0D" w:rsidRDefault="00726582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377F0D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C10803" id="Text Box 19" o:spid="_x0000_s1027" type="#_x0000_t202" style="position:absolute;left:0;text-align:left;margin-left:294.6pt;margin-top:380.6pt;width:345.8pt;height:94.45pt;z-index:251646464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0A584343" w14:textId="3826AF23" w:rsidR="00341B93" w:rsidRPr="00377F0D" w:rsidRDefault="004C650A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 w:rsidRPr="00377F0D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Implementace</w:t>
                          </w:r>
                          <w:r w:rsidR="00726582" w:rsidRPr="00377F0D"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 xml:space="preserve"> procesoru</w:t>
                          </w:r>
                        </w:p>
                      </w:sdtContent>
                    </w:sdt>
                    <w:p w14:paraId="77192020" w14:textId="19482BF9" w:rsidR="00341B93" w:rsidRPr="00377F0D" w:rsidRDefault="00726582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377F0D"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77F0D">
        <mc:AlternateContent>
          <mc:Choice Requires="wps">
            <w:drawing>
              <wp:anchor distT="0" distB="0" distL="114300" distR="114300" simplePos="0" relativeHeight="251647488" behindDoc="0" locked="1" layoutInCell="1" allowOverlap="1" wp14:anchorId="601D509D" wp14:editId="5FAA749E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BA78A" w14:textId="2B078F34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tab/>
                              <w:t>Autor</w:t>
                            </w:r>
                            <w:r w:rsidRPr="00377F0D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726582" w:rsidRPr="00377F0D">
                                  <w:rPr>
                                    <w:b/>
                                  </w:rPr>
                                  <w:t>Jiří Černohorský</w:t>
                                </w:r>
                              </w:sdtContent>
                            </w:sdt>
                          </w:p>
                          <w:p w14:paraId="28371A2C" w14:textId="4D17D0D2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tab/>
                              <w:t>Obor</w:t>
                            </w:r>
                            <w:r w:rsidRPr="00377F0D">
                              <w:tab/>
                            </w:r>
                            <w:r w:rsidR="00726582" w:rsidRPr="00377F0D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64F3D6EF" w14:textId="59F082BE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tab/>
                              <w:t>Vedoucí práce</w:t>
                            </w:r>
                            <w:r w:rsidRPr="00377F0D">
                              <w:tab/>
                            </w:r>
                            <w:r w:rsidRPr="00377F0D">
                              <w:rPr>
                                <w:b/>
                              </w:rPr>
                              <w:t xml:space="preserve">Ing. </w:t>
                            </w:r>
                            <w:r w:rsidR="00726582" w:rsidRPr="00377F0D">
                              <w:rPr>
                                <w:b/>
                              </w:rPr>
                              <w:t>Petr Socha, Ph</w:t>
                            </w:r>
                            <w:r w:rsidR="006844CC" w:rsidRPr="00377F0D">
                              <w:rPr>
                                <w:b/>
                              </w:rPr>
                              <w:t>.D</w:t>
                            </w:r>
                            <w:r w:rsidR="00726582" w:rsidRPr="00377F0D">
                              <w:rPr>
                                <w:b/>
                              </w:rPr>
                              <w:t>.</w:t>
                            </w:r>
                          </w:p>
                          <w:p w14:paraId="79897D91" w14:textId="5CF6D041" w:rsidR="00341B93" w:rsidRPr="00377F0D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377F0D">
                              <w:tab/>
                              <w:t>Školní rok</w:t>
                            </w:r>
                            <w:r w:rsidRPr="00377F0D">
                              <w:tab/>
                            </w:r>
                            <w:r w:rsidRPr="00377F0D">
                              <w:rPr>
                                <w:b/>
                              </w:rPr>
                              <w:t>202</w:t>
                            </w:r>
                            <w:r w:rsidR="00726582" w:rsidRPr="00377F0D">
                              <w:rPr>
                                <w:b/>
                              </w:rPr>
                              <w:t>4</w:t>
                            </w:r>
                            <w:r w:rsidRPr="00377F0D">
                              <w:rPr>
                                <w:b/>
                              </w:rPr>
                              <w:t>/202</w:t>
                            </w:r>
                            <w:r w:rsidR="00726582" w:rsidRPr="00377F0D">
                              <w:rPr>
                                <w:b/>
                              </w:rPr>
                              <w:t>5</w:t>
                            </w:r>
                          </w:p>
                          <w:p w14:paraId="2AA30F59" w14:textId="7213121B" w:rsidR="00A0287D" w:rsidRPr="00377F0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Pr="00377F0D">
                              <w:rPr>
                                <w:bCs/>
                              </w:rPr>
                              <w:t>Počet stran</w:t>
                            </w: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Pr="00377F0D">
                              <w:rPr>
                                <w:b/>
                              </w:rPr>
                              <w:fldChar w:fldCharType="begin"/>
                            </w:r>
                            <w:r w:rsidRPr="00377F0D"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 w:rsidRPr="00377F0D">
                              <w:rPr>
                                <w:b/>
                              </w:rPr>
                              <w:fldChar w:fldCharType="separate"/>
                            </w:r>
                            <w:r w:rsidR="003C3595" w:rsidRPr="00377F0D">
                              <w:rPr>
                                <w:b/>
                              </w:rPr>
                              <w:t>19</w:t>
                            </w:r>
                            <w:r w:rsidRPr="00377F0D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4C90A3EB" w14:textId="77777777" w:rsidR="00A0287D" w:rsidRPr="00377F0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Pr="00377F0D">
                              <w:rPr>
                                <w:bCs/>
                              </w:rPr>
                              <w:t>Počet slov</w:t>
                            </w:r>
                            <w:r w:rsidRPr="00377F0D">
                              <w:rPr>
                                <w:b/>
                              </w:rPr>
                              <w:tab/>
                            </w:r>
                            <w:r w:rsidR="00DB5D73" w:rsidRPr="00377F0D">
                              <w:rPr>
                                <w:b/>
                              </w:rPr>
                              <w:fldChar w:fldCharType="begin"/>
                            </w:r>
                            <w:r w:rsidR="00DB5D73" w:rsidRPr="00377F0D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 w:rsidRPr="00377F0D">
                              <w:rPr>
                                <w:b/>
                              </w:rPr>
                              <w:fldChar w:fldCharType="separate"/>
                            </w:r>
                            <w:r w:rsidR="00726582" w:rsidRPr="00377F0D">
                              <w:rPr>
                                <w:b/>
                              </w:rPr>
                              <w:t>1116</w:t>
                            </w:r>
                            <w:r w:rsidR="00DB5D73" w:rsidRPr="00377F0D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509D" id="Text Box 43" o:spid="_x0000_s1028" type="#_x0000_t202" style="position:absolute;left:0;text-align:left;margin-left:0;margin-top:593.7pt;width:402.75pt;height:119.05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055BA78A" w14:textId="2B078F34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tab/>
                        <w:t>Autor</w:t>
                      </w:r>
                      <w:r w:rsidRPr="00377F0D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726582" w:rsidRPr="00377F0D">
                            <w:rPr>
                              <w:b/>
                            </w:rPr>
                            <w:t>Jiří Černohorský</w:t>
                          </w:r>
                        </w:sdtContent>
                      </w:sdt>
                    </w:p>
                    <w:p w14:paraId="28371A2C" w14:textId="4D17D0D2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tab/>
                        <w:t>Obor</w:t>
                      </w:r>
                      <w:r w:rsidRPr="00377F0D">
                        <w:tab/>
                      </w:r>
                      <w:r w:rsidR="00726582" w:rsidRPr="00377F0D">
                        <w:rPr>
                          <w:b/>
                        </w:rPr>
                        <w:t>Informační technologie</w:t>
                      </w:r>
                    </w:p>
                    <w:p w14:paraId="64F3D6EF" w14:textId="59F082BE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tab/>
                        <w:t>Vedoucí práce</w:t>
                      </w:r>
                      <w:r w:rsidRPr="00377F0D">
                        <w:tab/>
                      </w:r>
                      <w:r w:rsidRPr="00377F0D">
                        <w:rPr>
                          <w:b/>
                        </w:rPr>
                        <w:t xml:space="preserve">Ing. </w:t>
                      </w:r>
                      <w:r w:rsidR="00726582" w:rsidRPr="00377F0D">
                        <w:rPr>
                          <w:b/>
                        </w:rPr>
                        <w:t>Petr Socha, Ph</w:t>
                      </w:r>
                      <w:r w:rsidR="006844CC" w:rsidRPr="00377F0D">
                        <w:rPr>
                          <w:b/>
                        </w:rPr>
                        <w:t>.D</w:t>
                      </w:r>
                      <w:r w:rsidR="00726582" w:rsidRPr="00377F0D">
                        <w:rPr>
                          <w:b/>
                        </w:rPr>
                        <w:t>.</w:t>
                      </w:r>
                    </w:p>
                    <w:p w14:paraId="79897D91" w14:textId="5CF6D041" w:rsidR="00341B93" w:rsidRPr="00377F0D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377F0D">
                        <w:tab/>
                        <w:t>Školní rok</w:t>
                      </w:r>
                      <w:r w:rsidRPr="00377F0D">
                        <w:tab/>
                      </w:r>
                      <w:r w:rsidRPr="00377F0D">
                        <w:rPr>
                          <w:b/>
                        </w:rPr>
                        <w:t>202</w:t>
                      </w:r>
                      <w:r w:rsidR="00726582" w:rsidRPr="00377F0D">
                        <w:rPr>
                          <w:b/>
                        </w:rPr>
                        <w:t>4</w:t>
                      </w:r>
                      <w:r w:rsidRPr="00377F0D">
                        <w:rPr>
                          <w:b/>
                        </w:rPr>
                        <w:t>/202</w:t>
                      </w:r>
                      <w:r w:rsidR="00726582" w:rsidRPr="00377F0D">
                        <w:rPr>
                          <w:b/>
                        </w:rPr>
                        <w:t>5</w:t>
                      </w:r>
                    </w:p>
                    <w:p w14:paraId="2AA30F59" w14:textId="7213121B" w:rsidR="00A0287D" w:rsidRPr="00377F0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377F0D">
                        <w:rPr>
                          <w:b/>
                        </w:rPr>
                        <w:tab/>
                      </w:r>
                      <w:r w:rsidRPr="00377F0D">
                        <w:rPr>
                          <w:bCs/>
                        </w:rPr>
                        <w:t>Počet stran</w:t>
                      </w:r>
                      <w:r w:rsidRPr="00377F0D">
                        <w:rPr>
                          <w:b/>
                        </w:rPr>
                        <w:tab/>
                      </w:r>
                      <w:r w:rsidRPr="00377F0D">
                        <w:rPr>
                          <w:b/>
                        </w:rPr>
                        <w:fldChar w:fldCharType="begin"/>
                      </w:r>
                      <w:r w:rsidRPr="00377F0D">
                        <w:rPr>
                          <w:b/>
                        </w:rPr>
                        <w:instrText xml:space="preserve"> NUMPAGES  \* Arabic  \* MERGEFORMAT </w:instrText>
                      </w:r>
                      <w:r w:rsidRPr="00377F0D">
                        <w:rPr>
                          <w:b/>
                        </w:rPr>
                        <w:fldChar w:fldCharType="separate"/>
                      </w:r>
                      <w:r w:rsidR="003C3595" w:rsidRPr="00377F0D">
                        <w:rPr>
                          <w:b/>
                        </w:rPr>
                        <w:t>19</w:t>
                      </w:r>
                      <w:r w:rsidRPr="00377F0D">
                        <w:rPr>
                          <w:b/>
                        </w:rPr>
                        <w:fldChar w:fldCharType="end"/>
                      </w:r>
                    </w:p>
                    <w:p w14:paraId="4C90A3EB" w14:textId="77777777" w:rsidR="00A0287D" w:rsidRPr="00377F0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377F0D">
                        <w:rPr>
                          <w:b/>
                        </w:rPr>
                        <w:tab/>
                      </w:r>
                      <w:r w:rsidRPr="00377F0D">
                        <w:rPr>
                          <w:bCs/>
                        </w:rPr>
                        <w:t>Počet slov</w:t>
                      </w:r>
                      <w:r w:rsidRPr="00377F0D">
                        <w:rPr>
                          <w:b/>
                        </w:rPr>
                        <w:tab/>
                      </w:r>
                      <w:r w:rsidR="00DB5D73" w:rsidRPr="00377F0D">
                        <w:rPr>
                          <w:b/>
                        </w:rPr>
                        <w:fldChar w:fldCharType="begin"/>
                      </w:r>
                      <w:r w:rsidR="00DB5D73" w:rsidRPr="00377F0D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 w:rsidRPr="00377F0D">
                        <w:rPr>
                          <w:b/>
                        </w:rPr>
                        <w:fldChar w:fldCharType="separate"/>
                      </w:r>
                      <w:r w:rsidR="00726582" w:rsidRPr="00377F0D">
                        <w:rPr>
                          <w:b/>
                        </w:rPr>
                        <w:t>1116</w:t>
                      </w:r>
                      <w:r w:rsidR="00DB5D73" w:rsidRPr="00377F0D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53D16B18" w14:textId="77777777" w:rsidR="00341B93" w:rsidRPr="00377F0D" w:rsidRDefault="00341B93"/>
    <w:p w14:paraId="24066950" w14:textId="77777777" w:rsidR="00341B93" w:rsidRPr="00377F0D" w:rsidRDefault="000C4596">
      <w:pPr>
        <w:sectPr w:rsidR="00341B93" w:rsidRPr="00377F0D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 w:rsidRPr="00377F0D">
        <w:drawing>
          <wp:anchor distT="0" distB="0" distL="114300" distR="114300" simplePos="0" relativeHeight="251649536" behindDoc="0" locked="0" layoutInCell="1" allowOverlap="1" wp14:anchorId="2948CC95" wp14:editId="68DD3B48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2E3A0" w14:textId="77777777" w:rsidR="00341B93" w:rsidRPr="00377F0D" w:rsidRDefault="00341B93" w:rsidP="00341B93">
      <w:pPr>
        <w:pStyle w:val="Nezaazovannadpis"/>
      </w:pPr>
      <w:r w:rsidRPr="00377F0D">
        <w:lastRenderedPageBreak/>
        <w:t>Anotace</w:t>
      </w:r>
    </w:p>
    <w:p w14:paraId="7AE3487D" w14:textId="741772CE" w:rsidR="00341B93" w:rsidRPr="00377F0D" w:rsidRDefault="000C6FB9" w:rsidP="00651FB5">
      <w:pPr>
        <w:ind w:firstLine="708"/>
      </w:pPr>
      <w:r w:rsidRPr="00377F0D">
        <w:t xml:space="preserve">Tato ročníková práce se zabývá návrhem jednoduchého </w:t>
      </w:r>
      <w:proofErr w:type="spellStart"/>
      <w:r w:rsidRPr="00377F0D">
        <w:t>jednocyklového</w:t>
      </w:r>
      <w:proofErr w:type="spellEnd"/>
      <w:r w:rsidRPr="00377F0D">
        <w:t xml:space="preserve"> procesoru založeného na architektuře RISC-V. Procesor je vytvořen pomocí jazyka VHDL a implementován na vývojové desce FPGA</w:t>
      </w:r>
      <w:r w:rsidR="004A7A0F" w:rsidRPr="00377F0D">
        <w:t>.</w:t>
      </w:r>
    </w:p>
    <w:p w14:paraId="643C2898" w14:textId="77777777" w:rsidR="004A7A0F" w:rsidRPr="00377F0D" w:rsidRDefault="004A7A0F" w:rsidP="00651FB5">
      <w:pPr>
        <w:ind w:firstLine="708"/>
      </w:pPr>
    </w:p>
    <w:p w14:paraId="3FF033AE" w14:textId="77777777" w:rsidR="00341B93" w:rsidRPr="00377F0D" w:rsidRDefault="00341B93" w:rsidP="00341B93">
      <w:pPr>
        <w:pStyle w:val="Nezaazovannadpis"/>
      </w:pPr>
      <w:proofErr w:type="spellStart"/>
      <w:r w:rsidRPr="00377F0D">
        <w:t>Summary</w:t>
      </w:r>
      <w:proofErr w:type="spellEnd"/>
    </w:p>
    <w:p w14:paraId="7CFB69EE" w14:textId="603C6A11" w:rsidR="00341B93" w:rsidRPr="00377F0D" w:rsidRDefault="00651FB5" w:rsidP="00651FB5">
      <w:pPr>
        <w:ind w:firstLine="708"/>
      </w:pPr>
      <w:proofErr w:type="spellStart"/>
      <w:r w:rsidRPr="00377F0D">
        <w:t>This</w:t>
      </w:r>
      <w:proofErr w:type="spellEnd"/>
      <w:r w:rsidRPr="00377F0D">
        <w:t xml:space="preserve"> </w:t>
      </w:r>
      <w:proofErr w:type="spellStart"/>
      <w:r w:rsidRPr="00377F0D">
        <w:t>year</w:t>
      </w:r>
      <w:proofErr w:type="spellEnd"/>
      <w:r w:rsidRPr="00377F0D">
        <w:t xml:space="preserve">-end </w:t>
      </w:r>
      <w:proofErr w:type="spellStart"/>
      <w:r w:rsidRPr="00377F0D">
        <w:t>project</w:t>
      </w:r>
      <w:proofErr w:type="spellEnd"/>
      <w:r w:rsidRPr="00377F0D">
        <w:t xml:space="preserve"> </w:t>
      </w:r>
      <w:proofErr w:type="spellStart"/>
      <w:r w:rsidRPr="00377F0D">
        <w:t>focuses</w:t>
      </w:r>
      <w:proofErr w:type="spellEnd"/>
      <w:r w:rsidRPr="00377F0D">
        <w:t xml:space="preserve"> on </w:t>
      </w:r>
      <w:proofErr w:type="spellStart"/>
      <w:r w:rsidRPr="00377F0D">
        <w:t>the</w:t>
      </w:r>
      <w:proofErr w:type="spellEnd"/>
      <w:r w:rsidRPr="00377F0D">
        <w:t xml:space="preserve"> design of a </w:t>
      </w:r>
      <w:proofErr w:type="spellStart"/>
      <w:r w:rsidRPr="00377F0D">
        <w:t>simple</w:t>
      </w:r>
      <w:proofErr w:type="spellEnd"/>
      <w:r w:rsidRPr="00377F0D">
        <w:t xml:space="preserve"> single-</w:t>
      </w:r>
      <w:proofErr w:type="spellStart"/>
      <w:r w:rsidRPr="00377F0D">
        <w:t>cycle</w:t>
      </w:r>
      <w:proofErr w:type="spellEnd"/>
      <w:r w:rsidRPr="00377F0D">
        <w:t xml:space="preserve"> </w:t>
      </w:r>
      <w:proofErr w:type="spellStart"/>
      <w:r w:rsidRPr="00377F0D">
        <w:t>processor</w:t>
      </w:r>
      <w:proofErr w:type="spellEnd"/>
      <w:r w:rsidRPr="00377F0D">
        <w:t xml:space="preserve"> </w:t>
      </w:r>
      <w:proofErr w:type="spellStart"/>
      <w:r w:rsidRPr="00377F0D">
        <w:t>based</w:t>
      </w:r>
      <w:proofErr w:type="spellEnd"/>
      <w:r w:rsidRPr="00377F0D">
        <w:t xml:space="preserve"> on </w:t>
      </w:r>
      <w:proofErr w:type="spellStart"/>
      <w:r w:rsidRPr="00377F0D">
        <w:t>the</w:t>
      </w:r>
      <w:proofErr w:type="spellEnd"/>
      <w:r w:rsidRPr="00377F0D">
        <w:t xml:space="preserve"> RISC-V </w:t>
      </w:r>
      <w:proofErr w:type="spellStart"/>
      <w:r w:rsidRPr="00377F0D">
        <w:t>architecture</w:t>
      </w:r>
      <w:proofErr w:type="spellEnd"/>
      <w:r w:rsidRPr="00377F0D">
        <w:t xml:space="preserve">. </w:t>
      </w:r>
      <w:proofErr w:type="spellStart"/>
      <w:r w:rsidRPr="00377F0D">
        <w:t>The</w:t>
      </w:r>
      <w:proofErr w:type="spellEnd"/>
      <w:r w:rsidRPr="00377F0D">
        <w:t xml:space="preserve"> </w:t>
      </w:r>
      <w:proofErr w:type="spellStart"/>
      <w:r w:rsidRPr="00377F0D">
        <w:t>processor</w:t>
      </w:r>
      <w:proofErr w:type="spellEnd"/>
      <w:r w:rsidRPr="00377F0D">
        <w:t xml:space="preserve"> </w:t>
      </w:r>
      <w:proofErr w:type="spellStart"/>
      <w:r w:rsidRPr="00377F0D">
        <w:t>is</w:t>
      </w:r>
      <w:proofErr w:type="spellEnd"/>
      <w:r w:rsidRPr="00377F0D">
        <w:t xml:space="preserve"> </w:t>
      </w:r>
      <w:proofErr w:type="spellStart"/>
      <w:r w:rsidRPr="00377F0D">
        <w:t>developed</w:t>
      </w:r>
      <w:proofErr w:type="spellEnd"/>
      <w:r w:rsidRPr="00377F0D">
        <w:t xml:space="preserve"> </w:t>
      </w:r>
      <w:proofErr w:type="spellStart"/>
      <w:r w:rsidRPr="00377F0D">
        <w:t>using</w:t>
      </w:r>
      <w:proofErr w:type="spellEnd"/>
      <w:r w:rsidRPr="00377F0D">
        <w:t xml:space="preserve"> </w:t>
      </w:r>
      <w:proofErr w:type="spellStart"/>
      <w:r w:rsidRPr="00377F0D">
        <w:t>the</w:t>
      </w:r>
      <w:proofErr w:type="spellEnd"/>
      <w:r w:rsidRPr="00377F0D">
        <w:t xml:space="preserve"> VHDL </w:t>
      </w:r>
      <w:proofErr w:type="spellStart"/>
      <w:r w:rsidRPr="00377F0D">
        <w:t>language</w:t>
      </w:r>
      <w:proofErr w:type="spellEnd"/>
      <w:r w:rsidRPr="00377F0D">
        <w:t xml:space="preserve"> and </w:t>
      </w:r>
      <w:proofErr w:type="spellStart"/>
      <w:r w:rsidRPr="00377F0D">
        <w:t>implemented</w:t>
      </w:r>
      <w:proofErr w:type="spellEnd"/>
      <w:r w:rsidRPr="00377F0D">
        <w:t xml:space="preserve"> on </w:t>
      </w:r>
      <w:proofErr w:type="spellStart"/>
      <w:r w:rsidRPr="00377F0D">
        <w:t>an</w:t>
      </w:r>
      <w:proofErr w:type="spellEnd"/>
      <w:r w:rsidRPr="00377F0D">
        <w:t xml:space="preserve"> FPGA development </w:t>
      </w:r>
      <w:proofErr w:type="spellStart"/>
      <w:r w:rsidRPr="00377F0D">
        <w:t>board</w:t>
      </w:r>
      <w:proofErr w:type="spellEnd"/>
      <w:r w:rsidRPr="00377F0D">
        <w:t>.</w:t>
      </w:r>
    </w:p>
    <w:p w14:paraId="00A7F670" w14:textId="77777777" w:rsidR="004A7A0F" w:rsidRPr="00377F0D" w:rsidRDefault="004A7A0F" w:rsidP="00651FB5">
      <w:pPr>
        <w:ind w:firstLine="708"/>
      </w:pPr>
    </w:p>
    <w:p w14:paraId="541BD9DA" w14:textId="77777777" w:rsidR="00341B93" w:rsidRPr="00377F0D" w:rsidRDefault="00341B93" w:rsidP="00341B93">
      <w:pPr>
        <w:pStyle w:val="Nezaazovannadpis"/>
      </w:pPr>
      <w:r w:rsidRPr="00377F0D">
        <w:t>Čestné prohlášení</w:t>
      </w:r>
    </w:p>
    <w:p w14:paraId="4B816CEA" w14:textId="32437DB8" w:rsidR="00341B93" w:rsidRPr="00377F0D" w:rsidRDefault="00341B93" w:rsidP="00D06100">
      <w:r w:rsidRPr="00377F0D">
        <w:t xml:space="preserve">Prohlašuji, že jsem předkládanou </w:t>
      </w:r>
      <w:r w:rsidR="006844CC" w:rsidRPr="00377F0D">
        <w:t>ročníkovou</w:t>
      </w:r>
      <w:r w:rsidRPr="00377F0D">
        <w:t xml:space="preserve"> práci vypracoval sám</w:t>
      </w:r>
      <w:r w:rsidR="000F34C4" w:rsidRPr="00377F0D">
        <w:t xml:space="preserve"> </w:t>
      </w:r>
      <w:r w:rsidRPr="00377F0D">
        <w:t>a uvedl jsem veškerou použitou literaturu a bibliografické citace.</w:t>
      </w:r>
      <w:r w:rsidR="000B0E3E" w:rsidRPr="00377F0D">
        <w:rPr>
          <w:rFonts w:ascii="Noto Sans" w:hAnsi="Noto Sans" w:cs="Noto Sans"/>
        </w:rPr>
        <w:t xml:space="preserve"> </w:t>
      </w:r>
      <w:r w:rsidR="000B0E3E" w:rsidRPr="00377F0D">
        <w:t>Také p</w:t>
      </w:r>
      <w:r w:rsidR="00FD1008" w:rsidRPr="00377F0D">
        <w:t>rohlašuji, že jsem v průběhu příprav a psaní závěrečné práce použil nástroje umělé inteligence. Vygenerovaný obsah jsem ověřil. Stvrzuji, že jsem si vědom, že za obsah závěrečné práce plně zodpovídám.</w:t>
      </w:r>
    </w:p>
    <w:p w14:paraId="3F3C3C5A" w14:textId="03F399FC" w:rsidR="00341B93" w:rsidRPr="00377F0D" w:rsidRDefault="00341B93" w:rsidP="002570DC">
      <w:pPr>
        <w:pStyle w:val="Podpisovdek"/>
      </w:pPr>
      <w:r w:rsidRPr="00377F0D">
        <w:t xml:space="preserve">V Liberci dne </w:t>
      </w:r>
      <w:fldSimple w:instr=" DATE   \* MERGEFORMAT ">
        <w:r w:rsidR="00BD3CF4">
          <w:rPr>
            <w:noProof/>
          </w:rPr>
          <w:t>18.05.2025</w:t>
        </w:r>
      </w:fldSimple>
      <w:r w:rsidRPr="00377F0D">
        <w:tab/>
      </w:r>
      <w:r w:rsidRPr="00377F0D">
        <w:tab/>
      </w:r>
    </w:p>
    <w:p w14:paraId="04E41F64" w14:textId="061014EC" w:rsidR="00341B93" w:rsidRPr="00377F0D" w:rsidRDefault="00341B93" w:rsidP="00341B93">
      <w:pPr>
        <w:pStyle w:val="Jmnopodpodpisovmdkem"/>
      </w:pPr>
      <w:r w:rsidRPr="00377F0D">
        <w:tab/>
      </w:r>
      <w:sdt>
        <w:sdtPr>
          <w:alias w:val="Autor"/>
          <w:tag w:val=""/>
          <w:id w:val="172458754"/>
          <w:placeholder>
            <w:docPart w:val="14B6FEFD230C4795A48A9B5810CA3C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726582" w:rsidRPr="00377F0D">
            <w:t>Jiří Černohorský</w:t>
          </w:r>
        </w:sdtContent>
      </w:sdt>
    </w:p>
    <w:p w14:paraId="3E94F8E0" w14:textId="77777777" w:rsidR="00341B93" w:rsidRPr="00377F0D" w:rsidRDefault="00341B93" w:rsidP="002570DC">
      <w:pPr>
        <w:pStyle w:val="Jmnopodpodpisovmdkem"/>
        <w:sectPr w:rsidR="00341B93" w:rsidRPr="00377F0D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sz w:val="24"/>
        </w:rPr>
      </w:sdtEndPr>
      <w:sdtContent>
        <w:p w14:paraId="741C7008" w14:textId="600DA5F8" w:rsidR="00236BCF" w:rsidRPr="00377F0D" w:rsidRDefault="00236BCF">
          <w:pPr>
            <w:pStyle w:val="Nadpisobsahu"/>
          </w:pPr>
          <w:r w:rsidRPr="00377F0D">
            <w:t>Obsah</w:t>
          </w:r>
        </w:p>
        <w:p w14:paraId="632E0EBF" w14:textId="3A858959" w:rsidR="006158F6" w:rsidRDefault="00236BC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 w:rsidRPr="00377F0D">
            <w:fldChar w:fldCharType="begin"/>
          </w:r>
          <w:r w:rsidRPr="00377F0D">
            <w:instrText xml:space="preserve"> TOC \o "1-3" \h \z \u </w:instrText>
          </w:r>
          <w:r w:rsidRPr="00377F0D">
            <w:fldChar w:fldCharType="separate"/>
          </w:r>
          <w:hyperlink w:anchor="_Toc198475135" w:history="1">
            <w:r w:rsidR="006158F6" w:rsidRPr="00E63001">
              <w:rPr>
                <w:rStyle w:val="Hypertextovodkaz"/>
                <w:noProof/>
              </w:rPr>
              <w:t>Úvod</w:t>
            </w:r>
            <w:r w:rsidR="006158F6">
              <w:rPr>
                <w:noProof/>
                <w:webHidden/>
              </w:rPr>
              <w:tab/>
            </w:r>
            <w:r w:rsidR="006158F6">
              <w:rPr>
                <w:noProof/>
                <w:webHidden/>
              </w:rPr>
              <w:fldChar w:fldCharType="begin"/>
            </w:r>
            <w:r w:rsidR="006158F6">
              <w:rPr>
                <w:noProof/>
                <w:webHidden/>
              </w:rPr>
              <w:instrText xml:space="preserve"> PAGEREF _Toc198475135 \h </w:instrText>
            </w:r>
            <w:r w:rsidR="006158F6">
              <w:rPr>
                <w:noProof/>
                <w:webHidden/>
              </w:rPr>
            </w:r>
            <w:r w:rsidR="006158F6">
              <w:rPr>
                <w:noProof/>
                <w:webHidden/>
              </w:rPr>
              <w:fldChar w:fldCharType="separate"/>
            </w:r>
            <w:r w:rsidR="006158F6">
              <w:rPr>
                <w:noProof/>
                <w:webHidden/>
              </w:rPr>
              <w:t>1</w:t>
            </w:r>
            <w:r w:rsidR="006158F6">
              <w:rPr>
                <w:noProof/>
                <w:webHidden/>
              </w:rPr>
              <w:fldChar w:fldCharType="end"/>
            </w:r>
          </w:hyperlink>
        </w:p>
        <w:p w14:paraId="78F89A63" w14:textId="1F1B34B9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6" w:history="1">
            <w:r w:rsidRPr="00E63001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C278" w14:textId="189E79E1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7" w:history="1">
            <w:r w:rsidRPr="00E63001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Instrukční sada tzv. picoRISC-V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7531" w14:textId="0FD2606C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8" w:history="1">
            <w:r w:rsidRPr="00E63001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Použité prostředky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E5E5" w14:textId="52CC1188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39" w:history="1">
            <w:r w:rsidRPr="00E63001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836DE" w14:textId="34B5991E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0" w:history="1">
            <w:r w:rsidRPr="00E63001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Kombinační obvody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DB0BA" w14:textId="52E18891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1" w:history="1">
            <w:r w:rsidRPr="00E63001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Řadič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18D63" w14:textId="4F4515F4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2" w:history="1">
            <w:r w:rsidRPr="00E63001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Extraktor přímého operandu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9E32F" w14:textId="4DA65998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3" w:history="1">
            <w:r w:rsidRPr="00E63001">
              <w:rPr>
                <w:rStyle w:val="Hypertextovodkaz"/>
                <w:noProof/>
              </w:rPr>
              <w:t>2.1.3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Aritmeticko-logická jednotka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D6236" w14:textId="38A2CF50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4" w:history="1">
            <w:r w:rsidRPr="00E63001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Sekvenční obvody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66D1" w14:textId="0EFBE9E7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5" w:history="1">
            <w:r w:rsidRPr="00E63001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Registr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386B" w14:textId="784E787B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6" w:history="1">
            <w:r w:rsidRPr="00E63001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Datová paměť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72834" w14:textId="6E986121" w:rsidR="006158F6" w:rsidRDefault="006158F6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7" w:history="1">
            <w:r w:rsidRPr="00E63001">
              <w:rPr>
                <w:rStyle w:val="Hypertextovodkaz"/>
                <w:noProof/>
              </w:rPr>
              <w:t>2.2.3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Instrukční paměť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29BC" w14:textId="49E10AA0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8" w:history="1">
            <w:r w:rsidRPr="00E63001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Top level 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D8C8" w14:textId="0064D38B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49" w:history="1">
            <w:r w:rsidRPr="00E63001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2F13" w14:textId="76585C4C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0" w:history="1">
            <w:r w:rsidRPr="00E63001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Simulace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AB24" w14:textId="7CC51DBE" w:rsidR="006158F6" w:rsidRDefault="006158F6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1" w:history="1">
            <w:r w:rsidRPr="00E63001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Reálné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4699B" w14:textId="146CF2B0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2" w:history="1">
            <w:r w:rsidRPr="00E63001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3DDF" w14:textId="19B9401B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3" w:history="1">
            <w:r w:rsidRPr="00E63001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65055" w14:textId="25AB223A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4" w:history="1">
            <w:r w:rsidRPr="00E63001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488D2" w14:textId="3941575A" w:rsidR="006158F6" w:rsidRDefault="006158F6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5" w:history="1">
            <w:r w:rsidRPr="00E63001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1C61E" w14:textId="68C2C621" w:rsidR="006158F6" w:rsidRDefault="006158F6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475156" w:history="1">
            <w:r w:rsidRPr="00E63001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E63001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_Toc198475156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7903" w14:textId="247A410B" w:rsidR="00236BCF" w:rsidRPr="00377F0D" w:rsidRDefault="00236BCF">
          <w:r w:rsidRPr="00377F0D">
            <w:rPr>
              <w:b/>
              <w:bCs/>
            </w:rPr>
            <w:fldChar w:fldCharType="end"/>
          </w:r>
        </w:p>
      </w:sdtContent>
    </w:sdt>
    <w:p w14:paraId="577F1113" w14:textId="77777777" w:rsidR="00473CE3" w:rsidRPr="00377F0D" w:rsidRDefault="00473CE3" w:rsidP="00473CE3">
      <w:pPr>
        <w:rPr>
          <w:lang w:eastAsia="cs-CZ"/>
        </w:rPr>
      </w:pPr>
    </w:p>
    <w:p w14:paraId="40BEED74" w14:textId="77777777" w:rsidR="0082261A" w:rsidRPr="00377F0D" w:rsidRDefault="0082261A" w:rsidP="00473CE3">
      <w:pPr>
        <w:rPr>
          <w:lang w:eastAsia="cs-CZ"/>
        </w:rPr>
        <w:sectPr w:rsidR="0082261A" w:rsidRPr="00377F0D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77A85607" w14:textId="77777777" w:rsidR="00341B93" w:rsidRPr="00377F0D" w:rsidRDefault="00A758D8" w:rsidP="00B06BFF">
      <w:pPr>
        <w:pStyle w:val="Neslovannadpis"/>
      </w:pPr>
      <w:bookmarkStart w:id="0" w:name="_Toc86047591"/>
      <w:bookmarkStart w:id="1" w:name="_Toc86055198"/>
      <w:bookmarkStart w:id="2" w:name="_Toc198475135"/>
      <w:r w:rsidRPr="00377F0D">
        <w:lastRenderedPageBreak/>
        <w:t>Úvod</w:t>
      </w:r>
      <w:bookmarkEnd w:id="0"/>
      <w:bookmarkEnd w:id="1"/>
      <w:bookmarkEnd w:id="2"/>
    </w:p>
    <w:p w14:paraId="065D9933" w14:textId="2C613D41" w:rsidR="00457F5B" w:rsidRPr="00377F0D" w:rsidRDefault="000227D6" w:rsidP="00583CE3">
      <w:pPr>
        <w:ind w:firstLine="708"/>
      </w:pPr>
      <w:r w:rsidRPr="00377F0D">
        <w:t xml:space="preserve">Dnes </w:t>
      </w:r>
      <w:r w:rsidR="00A366CD" w:rsidRPr="00377F0D">
        <w:t>jsou počítače</w:t>
      </w:r>
      <w:r w:rsidR="00390FB5" w:rsidRPr="00377F0D">
        <w:t xml:space="preserve"> součástí</w:t>
      </w:r>
      <w:r w:rsidR="004A7A0F" w:rsidRPr="00377F0D">
        <w:t xml:space="preserve"> celé řady </w:t>
      </w:r>
      <w:r w:rsidR="00A366CD" w:rsidRPr="00377F0D">
        <w:t>věcí</w:t>
      </w:r>
      <w:r w:rsidR="004A7A0F" w:rsidRPr="00377F0D">
        <w:t xml:space="preserve">, </w:t>
      </w:r>
      <w:r w:rsidR="00F921EB" w:rsidRPr="00377F0D">
        <w:t xml:space="preserve">ať už se jedná o </w:t>
      </w:r>
      <w:r w:rsidR="00C626FC" w:rsidRPr="00377F0D">
        <w:t xml:space="preserve">lednici, </w:t>
      </w:r>
      <w:r w:rsidR="008A285B" w:rsidRPr="00377F0D">
        <w:t>chytr</w:t>
      </w:r>
      <w:r w:rsidR="004A7A0F" w:rsidRPr="00377F0D">
        <w:t xml:space="preserve">ou </w:t>
      </w:r>
      <w:r w:rsidR="008A285B" w:rsidRPr="00377F0D">
        <w:t>matrac</w:t>
      </w:r>
      <w:r w:rsidR="004A7A0F" w:rsidRPr="00377F0D">
        <w:t>i</w:t>
      </w:r>
      <w:r w:rsidR="008A285B" w:rsidRPr="00377F0D">
        <w:t>,</w:t>
      </w:r>
      <w:r w:rsidR="00F6417D" w:rsidRPr="00377F0D">
        <w:t xml:space="preserve"> nebo jen </w:t>
      </w:r>
      <w:r w:rsidR="008A285B" w:rsidRPr="00377F0D">
        <w:t>jednoduch</w:t>
      </w:r>
      <w:r w:rsidR="004A7A0F" w:rsidRPr="00377F0D">
        <w:t>ou</w:t>
      </w:r>
      <w:r w:rsidR="00962893" w:rsidRPr="00377F0D">
        <w:t xml:space="preserve"> </w:t>
      </w:r>
      <w:r w:rsidR="00103BF3" w:rsidRPr="00377F0D">
        <w:t>LED žárovk</w:t>
      </w:r>
      <w:r w:rsidR="004A7A0F" w:rsidRPr="00377F0D">
        <w:t>u.</w:t>
      </w:r>
      <w:r w:rsidR="000B0EF3" w:rsidRPr="00377F0D">
        <w:t xml:space="preserve"> </w:t>
      </w:r>
      <w:r w:rsidR="004A7A0F" w:rsidRPr="00377F0D">
        <w:t xml:space="preserve"> S</w:t>
      </w:r>
      <w:r w:rsidR="00D24894" w:rsidRPr="00377F0D">
        <w:t>rdcem každé</w:t>
      </w:r>
      <w:r w:rsidR="004A7A0F" w:rsidRPr="00377F0D">
        <w:t xml:space="preserve">ho </w:t>
      </w:r>
      <w:r w:rsidR="000B0EF3" w:rsidRPr="00377F0D">
        <w:t>z nich</w:t>
      </w:r>
      <w:r w:rsidR="00DC7260" w:rsidRPr="00377F0D">
        <w:t xml:space="preserve"> je </w:t>
      </w:r>
      <w:r w:rsidR="00C256B0" w:rsidRPr="00377F0D">
        <w:t>procesor</w:t>
      </w:r>
      <w:r w:rsidR="00AD15C0" w:rsidRPr="00377F0D">
        <w:t xml:space="preserve"> neboli CPU (Central Processing Unit</w:t>
      </w:r>
      <w:r w:rsidR="00350648" w:rsidRPr="00377F0D">
        <w:t>).</w:t>
      </w:r>
      <w:r w:rsidR="00DB4A4C" w:rsidRPr="00377F0D">
        <w:t xml:space="preserve"> </w:t>
      </w:r>
      <w:r w:rsidR="00F74C8F" w:rsidRPr="00377F0D">
        <w:t xml:space="preserve">Pro většinu lidí se jedná pouze o </w:t>
      </w:r>
      <w:r w:rsidR="002B13A6" w:rsidRPr="00377F0D">
        <w:t>„černou skříňku“</w:t>
      </w:r>
      <w:r w:rsidR="004A7A0F" w:rsidRPr="00377F0D">
        <w:t>,</w:t>
      </w:r>
      <w:r w:rsidR="002B13A6" w:rsidRPr="00377F0D">
        <w:t xml:space="preserve"> i když p</w:t>
      </w:r>
      <w:r w:rsidR="008617DA" w:rsidRPr="00377F0D">
        <w:t>rávě on</w:t>
      </w:r>
      <w:r w:rsidR="002B13A6" w:rsidRPr="00377F0D">
        <w:t xml:space="preserve"> je </w:t>
      </w:r>
      <w:r w:rsidR="00DA543A" w:rsidRPr="00377F0D">
        <w:t>zodpovědný za</w:t>
      </w:r>
      <w:r w:rsidR="008617DA" w:rsidRPr="00377F0D">
        <w:t xml:space="preserve"> </w:t>
      </w:r>
      <w:r w:rsidR="00DA543A" w:rsidRPr="00377F0D">
        <w:t>vy</w:t>
      </w:r>
      <w:r w:rsidR="008617DA" w:rsidRPr="00377F0D">
        <w:t>koná</w:t>
      </w:r>
      <w:r w:rsidR="00DA543A" w:rsidRPr="00377F0D">
        <w:t>vání</w:t>
      </w:r>
      <w:r w:rsidR="008617DA" w:rsidRPr="00377F0D">
        <w:t xml:space="preserve"> instrukc</w:t>
      </w:r>
      <w:r w:rsidR="00DA543A" w:rsidRPr="00377F0D">
        <w:t>í</w:t>
      </w:r>
      <w:r w:rsidR="008617DA" w:rsidRPr="00377F0D">
        <w:t xml:space="preserve"> programů</w:t>
      </w:r>
      <w:r w:rsidR="00350648" w:rsidRPr="00377F0D">
        <w:t xml:space="preserve"> </w:t>
      </w:r>
      <w:r w:rsidR="003E46F9" w:rsidRPr="00377F0D">
        <w:t xml:space="preserve">a rozhoduje </w:t>
      </w:r>
      <w:r w:rsidR="004A7A0F" w:rsidRPr="00377F0D">
        <w:t xml:space="preserve">o tom, </w:t>
      </w:r>
      <w:r w:rsidR="003E46F9" w:rsidRPr="00377F0D">
        <w:t>co</w:t>
      </w:r>
      <w:r w:rsidR="00DA543A" w:rsidRPr="00377F0D">
        <w:t>,</w:t>
      </w:r>
      <w:r w:rsidR="003E46F9" w:rsidRPr="00377F0D">
        <w:t xml:space="preserve"> kdy a jak se v zařízení bude dít</w:t>
      </w:r>
      <w:r w:rsidR="00F23B01" w:rsidRPr="00377F0D">
        <w:t xml:space="preserve">. Návrh CPU </w:t>
      </w:r>
      <w:r w:rsidR="000F171F" w:rsidRPr="00377F0D">
        <w:t xml:space="preserve">není </w:t>
      </w:r>
      <w:r w:rsidR="00792015" w:rsidRPr="00377F0D">
        <w:t>triviální úkol</w:t>
      </w:r>
      <w:r w:rsidR="004A7A0F" w:rsidRPr="00377F0D">
        <w:t>. K</w:t>
      </w:r>
      <w:r w:rsidR="00792015" w:rsidRPr="00377F0D">
        <w:t>ombinuj</w:t>
      </w:r>
      <w:r w:rsidR="009E123A" w:rsidRPr="00377F0D">
        <w:t>í se při něm znalosti z elektrotechniky a informatiky</w:t>
      </w:r>
      <w:r w:rsidR="008260DC" w:rsidRPr="00377F0D">
        <w:t>.</w:t>
      </w:r>
      <w:r w:rsidR="009E123A" w:rsidRPr="00377F0D">
        <w:t xml:space="preserve"> </w:t>
      </w:r>
      <w:r w:rsidR="008260DC" w:rsidRPr="00377F0D">
        <w:t>V</w:t>
      </w:r>
      <w:r w:rsidR="00853145" w:rsidRPr="00377F0D">
        <w:t>yžaduje</w:t>
      </w:r>
      <w:r w:rsidR="008260DC" w:rsidRPr="00377F0D">
        <w:t xml:space="preserve"> znalosti digitální logiky a architektury po</w:t>
      </w:r>
      <w:r w:rsidR="00E20D2C" w:rsidRPr="00377F0D">
        <w:t>čítače</w:t>
      </w:r>
      <w:r w:rsidR="004A7A0F" w:rsidRPr="00377F0D">
        <w:t>.</w:t>
      </w:r>
    </w:p>
    <w:p w14:paraId="717999FC" w14:textId="0D91C5E3" w:rsidR="00BC070B" w:rsidRPr="00377F0D" w:rsidRDefault="00914B9C" w:rsidP="00583CE3">
      <w:pPr>
        <w:ind w:firstLine="708"/>
      </w:pPr>
      <w:r w:rsidRPr="00377F0D">
        <w:t>Cílem této práce</w:t>
      </w:r>
      <w:r w:rsidR="004A7A0F" w:rsidRPr="00377F0D">
        <w:t xml:space="preserve"> je</w:t>
      </w:r>
      <w:r w:rsidR="00FE5A13" w:rsidRPr="00377F0D">
        <w:t xml:space="preserve"> navrhnout jednoduchý </w:t>
      </w:r>
      <w:r w:rsidR="008425D1" w:rsidRPr="00377F0D">
        <w:t xml:space="preserve">jednocyklový </w:t>
      </w:r>
      <w:r w:rsidR="00FE5A13" w:rsidRPr="00377F0D">
        <w:t>procesor</w:t>
      </w:r>
      <w:r w:rsidR="004A7A0F" w:rsidRPr="00377F0D">
        <w:t>,</w:t>
      </w:r>
      <w:r w:rsidR="00FC46AA" w:rsidRPr="00377F0D">
        <w:t xml:space="preserve"> </w:t>
      </w:r>
      <w:r w:rsidR="008D38D3" w:rsidRPr="00377F0D">
        <w:t xml:space="preserve">který bude schopný provádět základní instrukce </w:t>
      </w:r>
      <w:r w:rsidR="0021654C" w:rsidRPr="00377F0D">
        <w:t>a demonstrovat činnost CPU.</w:t>
      </w:r>
      <w:r w:rsidR="00F74C8F" w:rsidRPr="00377F0D">
        <w:t xml:space="preserve"> </w:t>
      </w:r>
      <w:r w:rsidR="00F81D2D" w:rsidRPr="00377F0D">
        <w:t>Popíš</w:t>
      </w:r>
      <w:r w:rsidR="00817B0B" w:rsidRPr="00377F0D">
        <w:t>e</w:t>
      </w:r>
      <w:r w:rsidR="00933565" w:rsidRPr="00377F0D">
        <w:t xml:space="preserve"> </w:t>
      </w:r>
      <w:r w:rsidR="00DE1F0E" w:rsidRPr="00377F0D">
        <w:t>strukturu jednotlivých částí pro</w:t>
      </w:r>
      <w:r w:rsidR="00912F22" w:rsidRPr="00377F0D">
        <w:t>cesoru</w:t>
      </w:r>
      <w:r w:rsidR="00817B0B" w:rsidRPr="00377F0D">
        <w:t xml:space="preserve"> jako je řadič, </w:t>
      </w:r>
      <w:r w:rsidR="00E672BE" w:rsidRPr="00377F0D">
        <w:t>registr, nebo paměť</w:t>
      </w:r>
      <w:r w:rsidR="00912F22" w:rsidRPr="00377F0D">
        <w:t xml:space="preserve"> a </w:t>
      </w:r>
      <w:r w:rsidR="007C3DC7" w:rsidRPr="00377F0D">
        <w:t>jejich spolupráce při zpracování instrukcí</w:t>
      </w:r>
      <w:r w:rsidR="00BC1DBC" w:rsidRPr="00377F0D">
        <w:t xml:space="preserve">. </w:t>
      </w:r>
      <w:r w:rsidR="0080422D" w:rsidRPr="00377F0D">
        <w:t>Důležitou s</w:t>
      </w:r>
      <w:r w:rsidR="008A5384" w:rsidRPr="00377F0D">
        <w:t xml:space="preserve">oučástí cíle je implementace procesoru na </w:t>
      </w:r>
      <w:r w:rsidR="00092511" w:rsidRPr="00377F0D">
        <w:t xml:space="preserve">programovatelné hradlové pole (FPGA) s použitím </w:t>
      </w:r>
      <w:r w:rsidR="00AA2CA2" w:rsidRPr="00377F0D">
        <w:t>hardwarového popisného</w:t>
      </w:r>
      <w:r w:rsidR="00131FF3" w:rsidRPr="00377F0D">
        <w:t xml:space="preserve"> </w:t>
      </w:r>
      <w:r w:rsidR="00092511" w:rsidRPr="00377F0D">
        <w:t xml:space="preserve">jazyka </w:t>
      </w:r>
      <w:r w:rsidR="00AA2CA2" w:rsidRPr="00377F0D">
        <w:t>VHDL. V této části ověřím funkčnost procesoru</w:t>
      </w:r>
      <w:r w:rsidR="0085544F" w:rsidRPr="00377F0D">
        <w:t xml:space="preserve"> nejen v simulovaném prostředí ale i na </w:t>
      </w:r>
      <w:r w:rsidR="00F82E5F" w:rsidRPr="00377F0D">
        <w:t xml:space="preserve">fyzické </w:t>
      </w:r>
      <w:r w:rsidR="002D46A6" w:rsidRPr="00377F0D">
        <w:t>FPGA desce</w:t>
      </w:r>
      <w:r w:rsidR="006D0400" w:rsidRPr="00377F0D">
        <w:t>.</w:t>
      </w:r>
    </w:p>
    <w:p w14:paraId="09A75EC3" w14:textId="3EE9F648" w:rsidR="00BC070B" w:rsidRPr="00377F0D" w:rsidRDefault="00BC070B" w:rsidP="00583CE3">
      <w:pPr>
        <w:ind w:firstLine="708"/>
      </w:pPr>
      <w:r w:rsidRPr="00377F0D">
        <w:t>V kapitole 1 analyzuji požadavky klad</w:t>
      </w:r>
      <w:r w:rsidR="004A7A0F" w:rsidRPr="00377F0D">
        <w:t>ené</w:t>
      </w:r>
      <w:r w:rsidRPr="00377F0D">
        <w:t xml:space="preserve"> na CPU </w:t>
      </w:r>
      <w:r w:rsidR="00E55649" w:rsidRPr="00377F0D">
        <w:t xml:space="preserve">a </w:t>
      </w:r>
      <w:r w:rsidRPr="00377F0D">
        <w:t xml:space="preserve">uvádím </w:t>
      </w:r>
      <w:r w:rsidR="004A7A0F" w:rsidRPr="00377F0D">
        <w:t>použité</w:t>
      </w:r>
      <w:r w:rsidRPr="00377F0D">
        <w:t xml:space="preserve"> </w:t>
      </w:r>
      <w:r w:rsidR="007E3F60" w:rsidRPr="00377F0D">
        <w:t>postup</w:t>
      </w:r>
      <w:r w:rsidR="004A7A0F" w:rsidRPr="00377F0D">
        <w:t>y</w:t>
      </w:r>
      <w:r w:rsidR="007E3F60" w:rsidRPr="00377F0D">
        <w:t xml:space="preserve">. V kapitole </w:t>
      </w:r>
      <w:r w:rsidR="00E55649" w:rsidRPr="00377F0D">
        <w:t>2</w:t>
      </w:r>
      <w:r w:rsidR="007E3F60" w:rsidRPr="00377F0D">
        <w:t xml:space="preserve"> </w:t>
      </w:r>
      <w:r w:rsidR="00993B79" w:rsidRPr="00377F0D">
        <w:t>popisuji</w:t>
      </w:r>
      <w:r w:rsidR="007E3F60" w:rsidRPr="00377F0D">
        <w:t xml:space="preserve"> implementac</w:t>
      </w:r>
      <w:r w:rsidR="00993B79" w:rsidRPr="00377F0D">
        <w:t>i</w:t>
      </w:r>
      <w:r w:rsidR="000A68CD" w:rsidRPr="00377F0D">
        <w:t xml:space="preserve">. </w:t>
      </w:r>
      <w:r w:rsidR="00993B79" w:rsidRPr="00377F0D">
        <w:t>V k</w:t>
      </w:r>
      <w:r w:rsidR="000A68CD" w:rsidRPr="00377F0D">
        <w:t>apitol</w:t>
      </w:r>
      <w:r w:rsidR="00993B79" w:rsidRPr="00377F0D">
        <w:t>e</w:t>
      </w:r>
      <w:r w:rsidR="000A68CD" w:rsidRPr="00377F0D">
        <w:t xml:space="preserve"> </w:t>
      </w:r>
      <w:r w:rsidR="00E55649" w:rsidRPr="00377F0D">
        <w:t>3</w:t>
      </w:r>
      <w:r w:rsidR="000A68CD" w:rsidRPr="00377F0D">
        <w:t xml:space="preserve"> se věnuji </w:t>
      </w:r>
      <w:r w:rsidR="00E55649" w:rsidRPr="00377F0D">
        <w:t xml:space="preserve">testování </w:t>
      </w:r>
      <w:r w:rsidR="000A68CD" w:rsidRPr="00377F0D">
        <w:t>hotové</w:t>
      </w:r>
      <w:r w:rsidR="00993B79" w:rsidRPr="00377F0D">
        <w:t>ho</w:t>
      </w:r>
      <w:r w:rsidR="000A68CD" w:rsidRPr="00377F0D">
        <w:t xml:space="preserve"> </w:t>
      </w:r>
      <w:r w:rsidR="00C309AF" w:rsidRPr="00377F0D">
        <w:t>systému</w:t>
      </w:r>
      <w:r w:rsidR="00993B79" w:rsidRPr="00377F0D">
        <w:t xml:space="preserve">, </w:t>
      </w:r>
      <w:r w:rsidR="00007A84" w:rsidRPr="00377F0D">
        <w:t>poukazuji,</w:t>
      </w:r>
      <w:r w:rsidR="00993B79" w:rsidRPr="00377F0D">
        <w:t xml:space="preserve"> </w:t>
      </w:r>
      <w:r w:rsidR="00AC7592" w:rsidRPr="00377F0D">
        <w:t xml:space="preserve">na jaké problémy jsem při </w:t>
      </w:r>
      <w:r w:rsidR="00993B79" w:rsidRPr="00377F0D">
        <w:t>testování</w:t>
      </w:r>
      <w:r w:rsidR="0002723D" w:rsidRPr="00377F0D">
        <w:t xml:space="preserve"> narazil</w:t>
      </w:r>
      <w:r w:rsidR="00993B79" w:rsidRPr="00377F0D">
        <w:t xml:space="preserve"> </w:t>
      </w:r>
      <w:r w:rsidR="00AC7592" w:rsidRPr="00377F0D">
        <w:t xml:space="preserve">a </w:t>
      </w:r>
      <w:r w:rsidR="00993B79" w:rsidRPr="00377F0D">
        <w:t>navrhuji j</w:t>
      </w:r>
      <w:r w:rsidR="00AC7592" w:rsidRPr="00377F0D">
        <w:t>ejich řešení</w:t>
      </w:r>
      <w:r w:rsidR="0002723D" w:rsidRPr="00377F0D">
        <w:t>.</w:t>
      </w:r>
    </w:p>
    <w:p w14:paraId="3789C6EA" w14:textId="77777777" w:rsidR="007321D8" w:rsidRPr="00377F0D" w:rsidRDefault="007321D8" w:rsidP="006844CC">
      <w:pPr>
        <w:ind w:left="851" w:firstLine="0"/>
      </w:pPr>
    </w:p>
    <w:p w14:paraId="22A945A8" w14:textId="47508B42" w:rsidR="007321D8" w:rsidRPr="00377F0D" w:rsidRDefault="007321D8" w:rsidP="001C749C"/>
    <w:p w14:paraId="0C9E73C9" w14:textId="2A82E3F7" w:rsidR="00A758D8" w:rsidRPr="00377F0D" w:rsidRDefault="00443883" w:rsidP="001860A3">
      <w:pPr>
        <w:pStyle w:val="Nadpis1"/>
      </w:pPr>
      <w:bookmarkStart w:id="3" w:name="_Toc198475136"/>
      <w:r w:rsidRPr="00377F0D">
        <w:lastRenderedPageBreak/>
        <w:t>Návrh</w:t>
      </w:r>
      <w:bookmarkEnd w:id="3"/>
    </w:p>
    <w:p w14:paraId="3F3746A8" w14:textId="672CB1D9" w:rsidR="00096E2F" w:rsidRPr="00377F0D" w:rsidRDefault="001F2913" w:rsidP="00825FE8">
      <w:r w:rsidRPr="00377F0D">
        <w:t>Tato práce implement</w:t>
      </w:r>
      <w:r w:rsidR="003C5865" w:rsidRPr="00377F0D">
        <w:t>uje</w:t>
      </w:r>
      <w:r w:rsidRPr="00377F0D">
        <w:t xml:space="preserve"> </w:t>
      </w:r>
      <w:r w:rsidR="008B662A" w:rsidRPr="00377F0D">
        <w:t xml:space="preserve">jednoduchý </w:t>
      </w:r>
      <w:r w:rsidRPr="00377F0D">
        <w:t>jednocyklový procesor</w:t>
      </w:r>
      <w:r w:rsidR="00775A12" w:rsidRPr="00377F0D">
        <w:t xml:space="preserve"> </w:t>
      </w:r>
      <w:r w:rsidR="00C91289" w:rsidRPr="00377F0D">
        <w:t xml:space="preserve">s Harvardskou </w:t>
      </w:r>
      <w:r w:rsidR="00296AEF" w:rsidRPr="00377F0D">
        <w:t>architekturou</w:t>
      </w:r>
      <w:r w:rsidR="00A74FB9" w:rsidRPr="00377F0D">
        <w:t xml:space="preserve"> </w:t>
      </w:r>
      <w:r w:rsidR="00775A12" w:rsidRPr="00377F0D">
        <w:t>(rozdělená paměť programu a dat) na</w:t>
      </w:r>
      <w:r w:rsidRPr="00377F0D">
        <w:t xml:space="preserve"> otevřené architektuře RISC-V. Bude však implementovat jen </w:t>
      </w:r>
      <w:r w:rsidR="00B01572" w:rsidRPr="00377F0D">
        <w:t xml:space="preserve">11 </w:t>
      </w:r>
      <w:r w:rsidRPr="00377F0D">
        <w:t xml:space="preserve">základních </w:t>
      </w:r>
      <w:r w:rsidR="00007A84" w:rsidRPr="00377F0D">
        <w:t>instrukcí</w:t>
      </w:r>
      <w:r w:rsidRPr="00377F0D">
        <w:t xml:space="preserve"> po vzoru </w:t>
      </w:r>
      <w:r w:rsidR="00CF565C" w:rsidRPr="00377F0D">
        <w:t xml:space="preserve">přednášky od pana Ing. Michala Štěpanovského </w:t>
      </w:r>
      <w:r w:rsidR="00C15B66" w:rsidRPr="00377F0D">
        <w:t>Ph.D.</w:t>
      </w:r>
      <w:r w:rsidR="00993B79" w:rsidRPr="00377F0D">
        <w:t xml:space="preserve">, </w:t>
      </w:r>
      <w:r w:rsidR="00C15B66" w:rsidRPr="00377F0D">
        <w:t xml:space="preserve">od které se tato práce </w:t>
      </w:r>
      <w:r w:rsidR="009F5CA7" w:rsidRPr="00377F0D">
        <w:t>odráží</w:t>
      </w:r>
      <w:sdt>
        <w:sdtPr>
          <w:id w:val="146713274"/>
          <w:citation/>
        </w:sdtPr>
        <w:sdtContent>
          <w:r w:rsidR="0090539D" w:rsidRPr="00377F0D">
            <w:fldChar w:fldCharType="begin"/>
          </w:r>
          <w:r w:rsidR="0090539D" w:rsidRPr="00377F0D">
            <w:instrText xml:space="preserve"> CITATION 1 \l 1029 </w:instrText>
          </w:r>
          <w:r w:rsidR="0090539D" w:rsidRPr="00377F0D">
            <w:fldChar w:fldCharType="separate"/>
          </w:r>
          <w:r w:rsidR="00583CE3" w:rsidRPr="00377F0D">
            <w:t xml:space="preserve"> (1)</w:t>
          </w:r>
          <w:r w:rsidR="0090539D" w:rsidRPr="00377F0D">
            <w:fldChar w:fldCharType="end"/>
          </w:r>
        </w:sdtContent>
      </w:sdt>
      <w:r w:rsidR="00775A12" w:rsidRPr="00377F0D">
        <w:t xml:space="preserve">. </w:t>
      </w:r>
      <w:r w:rsidR="00C15B66" w:rsidRPr="00377F0D">
        <w:t>Procesor bude mít narozdíl</w:t>
      </w:r>
      <w:r w:rsidR="002B782A" w:rsidRPr="00377F0D">
        <w:t xml:space="preserve"> </w:t>
      </w:r>
      <w:r w:rsidR="00993B79" w:rsidRPr="00377F0D">
        <w:t xml:space="preserve">od </w:t>
      </w:r>
      <w:r w:rsidR="002B782A" w:rsidRPr="00377F0D">
        <w:t>návrhu v přednášce k</w:t>
      </w:r>
      <w:r w:rsidR="00795102" w:rsidRPr="00377F0D">
        <w:t xml:space="preserve"> dispozici </w:t>
      </w:r>
      <w:r w:rsidR="00E71C34" w:rsidRPr="00377F0D">
        <w:t xml:space="preserve">i </w:t>
      </w:r>
      <w:r w:rsidR="00007A84" w:rsidRPr="00377F0D">
        <w:t>4</w:t>
      </w:r>
      <w:r w:rsidR="002B782A" w:rsidRPr="00377F0D">
        <w:t xml:space="preserve"> DIP Switch</w:t>
      </w:r>
      <w:r w:rsidR="00007A84" w:rsidRPr="00377F0D">
        <w:t>e</w:t>
      </w:r>
      <w:r w:rsidR="002B782A" w:rsidRPr="00377F0D">
        <w:t xml:space="preserve"> a </w:t>
      </w:r>
      <w:r w:rsidR="00B81D9E" w:rsidRPr="00377F0D">
        <w:t>8</w:t>
      </w:r>
      <w:r w:rsidR="00F030CE" w:rsidRPr="00377F0D">
        <w:t xml:space="preserve"> l</w:t>
      </w:r>
      <w:r w:rsidR="002B782A" w:rsidRPr="00377F0D">
        <w:t>ed</w:t>
      </w:r>
      <w:r w:rsidR="00E71C34" w:rsidRPr="00377F0D">
        <w:t>ek</w:t>
      </w:r>
      <w:r w:rsidR="00F030CE" w:rsidRPr="00377F0D">
        <w:t>.</w:t>
      </w:r>
    </w:p>
    <w:p w14:paraId="15033464" w14:textId="0FB4AC8C" w:rsidR="00096E2F" w:rsidRPr="00377F0D" w:rsidRDefault="00E165AE" w:rsidP="003F6AEA">
      <w:pPr>
        <w:pStyle w:val="Nadpis2"/>
      </w:pPr>
      <w:bookmarkStart w:id="4" w:name="_Toc198475137"/>
      <w:r w:rsidRPr="00377F0D">
        <w:t>Instrukční</w:t>
      </w:r>
      <w:r w:rsidR="009C4C46" w:rsidRPr="00377F0D">
        <w:t xml:space="preserve"> sada </w:t>
      </w:r>
      <w:r w:rsidRPr="00377F0D">
        <w:t>tzv.</w:t>
      </w:r>
      <w:r w:rsidR="003F6AEA" w:rsidRPr="00377F0D">
        <w:t xml:space="preserve"> picoRISC-V</w:t>
      </w:r>
      <w:bookmarkEnd w:id="4"/>
    </w:p>
    <w:p w14:paraId="3B7AA6F2" w14:textId="0D7F9655" w:rsidR="00BA6AB7" w:rsidRPr="00377F0D" w:rsidRDefault="00E164AE" w:rsidP="003F6AEA">
      <w:pPr>
        <w:pStyle w:val="Odstavecseseznamem"/>
        <w:numPr>
          <w:ilvl w:val="0"/>
          <w:numId w:val="25"/>
        </w:numPr>
      </w:pPr>
      <w:r w:rsidRPr="00377F0D">
        <w:t>Čtení a zápis (</w:t>
      </w:r>
      <w:r w:rsidR="00993B79" w:rsidRPr="00377F0D">
        <w:t>l</w:t>
      </w:r>
      <w:r w:rsidRPr="00377F0D">
        <w:t>w, sw)</w:t>
      </w:r>
    </w:p>
    <w:p w14:paraId="7DDCA860" w14:textId="1A348D28" w:rsidR="00E164AE" w:rsidRPr="00377F0D" w:rsidRDefault="00E164AE" w:rsidP="003F6AEA">
      <w:pPr>
        <w:pStyle w:val="Odstavecseseznamem"/>
        <w:numPr>
          <w:ilvl w:val="0"/>
          <w:numId w:val="25"/>
        </w:numPr>
      </w:pPr>
      <w:r w:rsidRPr="00377F0D">
        <w:t>Aritmetic</w:t>
      </w:r>
      <w:r w:rsidR="00AA3357" w:rsidRPr="00377F0D">
        <w:t xml:space="preserve">ko-logické </w:t>
      </w:r>
      <w:r w:rsidR="00993B79" w:rsidRPr="00377F0D">
        <w:t xml:space="preserve">instrukce </w:t>
      </w:r>
      <w:r w:rsidR="00AA3357" w:rsidRPr="00377F0D">
        <w:t>(add, addi, sub, and, or, slt</w:t>
      </w:r>
      <w:r w:rsidR="0004016B" w:rsidRPr="00377F0D">
        <w:t>)</w:t>
      </w:r>
    </w:p>
    <w:p w14:paraId="34AF31BD" w14:textId="07AEBA58" w:rsidR="00AA3357" w:rsidRPr="00377F0D" w:rsidRDefault="0004016B" w:rsidP="003F6AEA">
      <w:pPr>
        <w:pStyle w:val="Odstavecseseznamem"/>
        <w:numPr>
          <w:ilvl w:val="0"/>
          <w:numId w:val="25"/>
        </w:numPr>
      </w:pPr>
      <w:r w:rsidRPr="00377F0D">
        <w:t>P</w:t>
      </w:r>
      <w:r w:rsidR="00AA3357" w:rsidRPr="00377F0D">
        <w:t>odmíněný</w:t>
      </w:r>
      <w:r w:rsidRPr="00377F0D">
        <w:t xml:space="preserve"> skok (beq)</w:t>
      </w:r>
    </w:p>
    <w:p w14:paraId="16A7DC15" w14:textId="5CCBDF42" w:rsidR="00A50F82" w:rsidRPr="00377F0D" w:rsidRDefault="0004016B" w:rsidP="003F6AEA">
      <w:pPr>
        <w:pStyle w:val="Odstavecseseznamem"/>
        <w:numPr>
          <w:ilvl w:val="0"/>
          <w:numId w:val="25"/>
        </w:numPr>
      </w:pPr>
      <w:r w:rsidRPr="00377F0D">
        <w:t xml:space="preserve">Volání </w:t>
      </w:r>
      <w:r w:rsidR="00796C04" w:rsidRPr="00377F0D">
        <w:t>podprogramu</w:t>
      </w:r>
      <w:r w:rsidRPr="00377F0D">
        <w:t xml:space="preserve"> (jal</w:t>
      </w:r>
      <w:r w:rsidR="00F470FB" w:rsidRPr="00377F0D">
        <w:t>, jalr)</w:t>
      </w:r>
    </w:p>
    <w:p w14:paraId="1B05CD2E" w14:textId="2815A218" w:rsidR="003F6AEA" w:rsidRPr="00377F0D" w:rsidRDefault="00DB6973" w:rsidP="003F6AEA">
      <w:pPr>
        <w:pStyle w:val="Nadpis2"/>
      </w:pPr>
      <w:bookmarkStart w:id="5" w:name="_Toc198475138"/>
      <w:r w:rsidRPr="00377F0D">
        <w:t>Použité prostředky</w:t>
      </w:r>
      <w:bookmarkEnd w:id="5"/>
    </w:p>
    <w:p w14:paraId="5397F913" w14:textId="4F0A70B3" w:rsidR="00600580" w:rsidRPr="00377F0D" w:rsidRDefault="00A26CD7" w:rsidP="006324D4">
      <w:r w:rsidRPr="00377F0D">
        <w:t>FPGA</w:t>
      </w:r>
      <w:r w:rsidR="00993B79" w:rsidRPr="00377F0D">
        <w:t>,</w:t>
      </w:r>
      <w:r w:rsidRPr="00377F0D">
        <w:t xml:space="preserve"> na kterém celý procesor otestuji</w:t>
      </w:r>
      <w:r w:rsidR="00993B79" w:rsidRPr="00377F0D">
        <w:t>,</w:t>
      </w:r>
      <w:r w:rsidRPr="00377F0D">
        <w:t xml:space="preserve"> </w:t>
      </w:r>
      <w:r w:rsidR="009B41F6" w:rsidRPr="00377F0D">
        <w:t>je SPARTAN-</w:t>
      </w:r>
      <w:r w:rsidR="005A59EF" w:rsidRPr="00377F0D">
        <w:t>3E,</w:t>
      </w:r>
      <w:r w:rsidR="009B41F6" w:rsidRPr="00377F0D">
        <w:t xml:space="preserve"> protože je </w:t>
      </w:r>
      <w:r w:rsidR="00071CBC" w:rsidRPr="00377F0D">
        <w:t>poměrně</w:t>
      </w:r>
      <w:r w:rsidR="009B41F6" w:rsidRPr="00377F0D">
        <w:t xml:space="preserve"> velké a </w:t>
      </w:r>
      <w:r w:rsidR="00387C9A" w:rsidRPr="00377F0D">
        <w:t>pan Ing. Petr Socha Ph.D. mi ho mohl zapůjčit na testování</w:t>
      </w:r>
      <w:r w:rsidR="00071CBC" w:rsidRPr="00377F0D">
        <w:t xml:space="preserve">. Z to se </w:t>
      </w:r>
      <w:r w:rsidR="00796C04" w:rsidRPr="00377F0D">
        <w:t>odvíjí,</w:t>
      </w:r>
      <w:r w:rsidR="00071CBC" w:rsidRPr="00377F0D">
        <w:t xml:space="preserve"> jaký program používám na </w:t>
      </w:r>
      <w:r w:rsidR="00796C04" w:rsidRPr="00377F0D">
        <w:t>implementování,</w:t>
      </w:r>
      <w:r w:rsidR="00520243" w:rsidRPr="00377F0D">
        <w:t xml:space="preserve"> a to Xilinx</w:t>
      </w:r>
      <w:r w:rsidR="00365AB1" w:rsidRPr="00377F0D">
        <w:t xml:space="preserve"> ise, protože toto FPGA podporuje</w:t>
      </w:r>
      <w:r w:rsidR="00F62341" w:rsidRPr="00377F0D">
        <w:t xml:space="preserve">. Na simulaci jsem používal </w:t>
      </w:r>
      <w:r w:rsidR="00600580" w:rsidRPr="00377F0D">
        <w:t>iSIM,</w:t>
      </w:r>
      <w:r w:rsidR="00365AB1" w:rsidRPr="00377F0D">
        <w:t xml:space="preserve"> </w:t>
      </w:r>
      <w:r w:rsidR="00531AD8" w:rsidRPr="00377F0D">
        <w:t>který je součástí tohoto programu</w:t>
      </w:r>
      <w:r w:rsidR="00993B79" w:rsidRPr="00377F0D">
        <w:t>,</w:t>
      </w:r>
      <w:r w:rsidR="00531AD8" w:rsidRPr="00377F0D">
        <w:t xml:space="preserve"> </w:t>
      </w:r>
      <w:r w:rsidR="00365AB1" w:rsidRPr="00377F0D">
        <w:t xml:space="preserve">má však </w:t>
      </w:r>
      <w:r w:rsidR="0069763C" w:rsidRPr="00377F0D">
        <w:t xml:space="preserve">poměrně zastaralý </w:t>
      </w:r>
      <w:r w:rsidR="00796C04" w:rsidRPr="00377F0D">
        <w:t>editor,</w:t>
      </w:r>
      <w:r w:rsidR="0069763C" w:rsidRPr="00377F0D">
        <w:t xml:space="preserve"> takže </w:t>
      </w:r>
      <w:r w:rsidR="00600580" w:rsidRPr="00377F0D">
        <w:t>jsem</w:t>
      </w:r>
      <w:r w:rsidR="0069763C" w:rsidRPr="00377F0D">
        <w:t xml:space="preserve"> na psaní kód</w:t>
      </w:r>
      <w:r w:rsidR="00E165AE" w:rsidRPr="00377F0D">
        <w:t>u</w:t>
      </w:r>
      <w:r w:rsidR="0069763C" w:rsidRPr="00377F0D">
        <w:t xml:space="preserve"> používal </w:t>
      </w:r>
      <w:r w:rsidR="007D1366" w:rsidRPr="00377F0D">
        <w:t>Sigasi Visual HDL extension do</w:t>
      </w:r>
      <w:r w:rsidR="00F62341" w:rsidRPr="00377F0D">
        <w:t xml:space="preserve"> VS Code</w:t>
      </w:r>
      <w:r w:rsidR="00E165AE" w:rsidRPr="00377F0D">
        <w:t>.</w:t>
      </w:r>
    </w:p>
    <w:p w14:paraId="0830FF02" w14:textId="06BB042F" w:rsidR="0023432B" w:rsidRPr="00377F0D" w:rsidRDefault="00600580" w:rsidP="0023432B">
      <w:pPr>
        <w:pStyle w:val="Nadpis1"/>
      </w:pPr>
      <w:bookmarkStart w:id="6" w:name="_Toc198475139"/>
      <w:r w:rsidRPr="00377F0D">
        <w:lastRenderedPageBreak/>
        <w:t>Implementace</w:t>
      </w:r>
      <w:bookmarkEnd w:id="6"/>
    </w:p>
    <w:p w14:paraId="6DA511D2" w14:textId="3F6F11B9" w:rsidR="00584E98" w:rsidRPr="00377F0D" w:rsidRDefault="00E11D48" w:rsidP="00584E98">
      <w:r w:rsidRPr="00377F0D">
        <w:t>V implementaci nejprve podrobně popíšu jednotlivé části procesoru, jejich funkci a způsob, jakým vzájemně spolupracují a jakým způsobem se propojují se zbytkem obvodu.</w:t>
      </w:r>
      <w:r w:rsidR="00CC448C" w:rsidRPr="00377F0D">
        <w:t xml:space="preserve"> Na konec kapitoly </w:t>
      </w:r>
      <w:r w:rsidR="004C650A" w:rsidRPr="00377F0D">
        <w:t>popíšu</w:t>
      </w:r>
      <w:r w:rsidR="00CC448C" w:rsidRPr="00377F0D">
        <w:t xml:space="preserve"> komunik</w:t>
      </w:r>
      <w:r w:rsidR="00422A34" w:rsidRPr="00377F0D">
        <w:t xml:space="preserve">aci v rámci celého </w:t>
      </w:r>
      <w:r w:rsidR="00422817" w:rsidRPr="00377F0D">
        <w:t>CPU.</w:t>
      </w:r>
    </w:p>
    <w:p w14:paraId="3EE36551" w14:textId="05FADE09" w:rsidR="000D296E" w:rsidRPr="00377F0D" w:rsidRDefault="00C440C4" w:rsidP="00C440C4">
      <w:pPr>
        <w:pStyle w:val="Nadpis2"/>
      </w:pPr>
      <w:bookmarkStart w:id="7" w:name="_Toc198475140"/>
      <w:r w:rsidRPr="00377F0D">
        <w:t>Kombinační obvody</w:t>
      </w:r>
      <w:bookmarkEnd w:id="7"/>
    </w:p>
    <w:p w14:paraId="322F5D00" w14:textId="65D123EA" w:rsidR="00F4033C" w:rsidRPr="00377F0D" w:rsidRDefault="00301C37" w:rsidP="00795F04">
      <w:pPr>
        <w:pStyle w:val="Nadpis3"/>
      </w:pPr>
      <w:bookmarkStart w:id="8" w:name="_Toc198475141"/>
      <w:r w:rsidRPr="00377F0D">
        <w:t>Řadič</w:t>
      </w:r>
      <w:bookmarkEnd w:id="8"/>
      <w:r w:rsidRPr="00377F0D">
        <w:t xml:space="preserve"> </w:t>
      </w:r>
    </w:p>
    <w:p w14:paraId="04F9357D" w14:textId="6FF652A8" w:rsidR="00723C0C" w:rsidRPr="00377F0D" w:rsidRDefault="00007A84" w:rsidP="008B6873">
      <w:r w:rsidRPr="00377F0D"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44BC422" wp14:editId="67BD9A23">
                <wp:simplePos x="0" y="0"/>
                <wp:positionH relativeFrom="margin">
                  <wp:align>left</wp:align>
                </wp:positionH>
                <wp:positionV relativeFrom="paragraph">
                  <wp:posOffset>2023946</wp:posOffset>
                </wp:positionV>
                <wp:extent cx="5829300" cy="635"/>
                <wp:effectExtent l="0" t="0" r="0" b="5715"/>
                <wp:wrapTopAndBottom/>
                <wp:docPr id="195584167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C539B6" w14:textId="7A448880" w:rsidR="00007A84" w:rsidRPr="00377F0D" w:rsidRDefault="00007A84" w:rsidP="00007A84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9" w:name="_Toc198146831"/>
                            <w:bookmarkStart w:id="10" w:name="_Toc198455869"/>
                            <w:bookmarkStart w:id="11" w:name="_Toc198472355"/>
                            <w:bookmarkStart w:id="12" w:name="_Toc198495538"/>
                            <w:bookmarkStart w:id="13" w:name="_Toc198495566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1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Řídicí signály procesoru.</w:t>
                            </w:r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BC422" id="_x0000_s1029" type="#_x0000_t202" style="position:absolute;left:0;text-align:left;margin-left:0;margin-top:159.35pt;width:459pt;height:.05pt;z-index:2516710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" stroked="f">
                <v:textbox style="mso-fit-shape-to-text:t" inset="0,0,0,0">
                  <w:txbxContent>
                    <w:p w14:paraId="15C539B6" w14:textId="7A448880" w:rsidR="00007A84" w:rsidRPr="00377F0D" w:rsidRDefault="00007A84" w:rsidP="00007A84">
                      <w:pPr>
                        <w:pStyle w:val="Titulek"/>
                        <w:rPr>
                          <w:szCs w:val="22"/>
                        </w:rPr>
                      </w:pPr>
                      <w:bookmarkStart w:id="14" w:name="_Toc198146831"/>
                      <w:bookmarkStart w:id="15" w:name="_Toc198455869"/>
                      <w:bookmarkStart w:id="16" w:name="_Toc198472355"/>
                      <w:bookmarkStart w:id="17" w:name="_Toc198495538"/>
                      <w:bookmarkStart w:id="18" w:name="_Toc198495566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1</w:t>
                      </w:r>
                      <w:r w:rsidRPr="00377F0D">
                        <w:fldChar w:fldCharType="end"/>
                      </w:r>
                      <w:r w:rsidRPr="00377F0D">
                        <w:t xml:space="preserve"> Řídicí signály procesoru.</w:t>
                      </w:r>
                      <w:bookmarkEnd w:id="14"/>
                      <w:bookmarkEnd w:id="15"/>
                      <w:bookmarkEnd w:id="16"/>
                      <w:bookmarkEnd w:id="17"/>
                      <w:bookmarkEnd w:id="1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7F0D">
        <w:drawing>
          <wp:anchor distT="0" distB="0" distL="114300" distR="114300" simplePos="0" relativeHeight="251650560" behindDoc="1" locked="0" layoutInCell="1" allowOverlap="1" wp14:anchorId="72539461" wp14:editId="3C99FF00">
            <wp:simplePos x="0" y="0"/>
            <wp:positionH relativeFrom="margin">
              <wp:align>left</wp:align>
            </wp:positionH>
            <wp:positionV relativeFrom="paragraph">
              <wp:posOffset>1540440</wp:posOffset>
            </wp:positionV>
            <wp:extent cx="5829300" cy="454025"/>
            <wp:effectExtent l="0" t="0" r="0" b="3175"/>
            <wp:wrapTopAndBottom/>
            <wp:docPr id="174469415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4152" name="Obrázek 17446941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398A" w:rsidRPr="00377F0D">
        <w:t>Řadič p</w:t>
      </w:r>
      <w:r w:rsidR="003A4E6E" w:rsidRPr="00377F0D">
        <w:t xml:space="preserve">odle aktuální instrukce </w:t>
      </w:r>
      <w:r w:rsidR="00B24356" w:rsidRPr="00377F0D">
        <w:t xml:space="preserve">vytváří </w:t>
      </w:r>
      <w:r w:rsidR="00142C21" w:rsidRPr="00377F0D">
        <w:t xml:space="preserve">ovládací </w:t>
      </w:r>
      <w:r w:rsidR="00600628" w:rsidRPr="00377F0D">
        <w:t>signál,</w:t>
      </w:r>
      <w:r w:rsidR="005040FE" w:rsidRPr="00377F0D">
        <w:t xml:space="preserve"> který řídí celý procesor</w:t>
      </w:r>
      <w:r w:rsidR="000504B3" w:rsidRPr="00377F0D">
        <w:t>.</w:t>
      </w:r>
      <w:r w:rsidR="00BB6B94" w:rsidRPr="00377F0D">
        <w:t xml:space="preserve"> </w:t>
      </w:r>
      <w:r w:rsidR="000504B3" w:rsidRPr="00377F0D">
        <w:t>Jedná se o vnořené</w:t>
      </w:r>
      <w:r w:rsidR="0045588A" w:rsidRPr="00377F0D">
        <w:t xml:space="preserve"> přepínače</w:t>
      </w:r>
      <w:r w:rsidR="000504B3" w:rsidRPr="00377F0D">
        <w:t xml:space="preserve"> cas</w:t>
      </w:r>
      <w:r w:rsidR="00820F22" w:rsidRPr="00377F0D">
        <w:t>e</w:t>
      </w:r>
      <w:r w:rsidR="00993B79" w:rsidRPr="00377F0D">
        <w:t>. P</w:t>
      </w:r>
      <w:r w:rsidR="005275DA" w:rsidRPr="00377F0D">
        <w:t xml:space="preserve">rvním vnoření </w:t>
      </w:r>
      <w:r w:rsidR="00041996" w:rsidRPr="00377F0D">
        <w:t>přečte</w:t>
      </w:r>
      <w:r w:rsidR="008075AE" w:rsidRPr="00377F0D">
        <w:t xml:space="preserve"> 0. - 6.</w:t>
      </w:r>
      <w:r w:rsidR="0056153F" w:rsidRPr="00377F0D">
        <w:t xml:space="preserve"> bit instrukce tzv. </w:t>
      </w:r>
      <w:r w:rsidR="008075AE" w:rsidRPr="00377F0D">
        <w:t>O</w:t>
      </w:r>
      <w:r w:rsidR="0099627D" w:rsidRPr="00377F0D">
        <w:t>pc</w:t>
      </w:r>
      <w:r w:rsidR="0056153F" w:rsidRPr="00377F0D">
        <w:t>ode</w:t>
      </w:r>
      <w:r w:rsidR="00993B79" w:rsidRPr="00377F0D">
        <w:t xml:space="preserve">, </w:t>
      </w:r>
      <w:r w:rsidR="0099627D" w:rsidRPr="00377F0D">
        <w:t>který stačí na rozpoznání většiny instrukcí</w:t>
      </w:r>
      <w:r w:rsidR="002717B6" w:rsidRPr="00377F0D">
        <w:t>.</w:t>
      </w:r>
      <w:r w:rsidR="0099627D" w:rsidRPr="00377F0D">
        <w:t xml:space="preserve"> </w:t>
      </w:r>
      <w:r w:rsidR="005275DA" w:rsidRPr="00377F0D">
        <w:t>Při druhém vnoření kontroluje u</w:t>
      </w:r>
      <w:r w:rsidR="002717B6" w:rsidRPr="00377F0D">
        <w:t xml:space="preserve"> zbytku</w:t>
      </w:r>
      <w:r w:rsidR="005275DA" w:rsidRPr="00377F0D">
        <w:t xml:space="preserve"> instrukcí</w:t>
      </w:r>
      <w:r w:rsidR="002717B6" w:rsidRPr="00377F0D">
        <w:t xml:space="preserve"> </w:t>
      </w:r>
      <w:r w:rsidR="00212E34" w:rsidRPr="00377F0D">
        <w:t>12</w:t>
      </w:r>
      <w:r w:rsidR="008075AE" w:rsidRPr="00377F0D">
        <w:t xml:space="preserve">. </w:t>
      </w:r>
      <w:r w:rsidR="00212E34" w:rsidRPr="00377F0D">
        <w:t>-</w:t>
      </w:r>
      <w:r w:rsidR="008075AE" w:rsidRPr="00377F0D">
        <w:t xml:space="preserve"> </w:t>
      </w:r>
      <w:r w:rsidR="00212E34" w:rsidRPr="00377F0D">
        <w:t>14</w:t>
      </w:r>
      <w:r w:rsidR="008075AE" w:rsidRPr="00377F0D">
        <w:t>.</w:t>
      </w:r>
      <w:r w:rsidR="00212E34" w:rsidRPr="00377F0D">
        <w:t xml:space="preserve"> </w:t>
      </w:r>
      <w:r w:rsidR="000876EF" w:rsidRPr="00377F0D">
        <w:t xml:space="preserve">bit </w:t>
      </w:r>
      <w:r w:rsidR="00212E34" w:rsidRPr="00377F0D">
        <w:t>t</w:t>
      </w:r>
      <w:r w:rsidR="00B77256" w:rsidRPr="00377F0D">
        <w:t>zv. Funct3</w:t>
      </w:r>
      <w:r w:rsidR="00137213" w:rsidRPr="00377F0D">
        <w:t xml:space="preserve"> a konečně při posledním vnoření na</w:t>
      </w:r>
      <w:r w:rsidR="000876EF" w:rsidRPr="00377F0D">
        <w:t xml:space="preserve"> 25</w:t>
      </w:r>
      <w:r w:rsidR="008075AE" w:rsidRPr="00377F0D">
        <w:t xml:space="preserve">. </w:t>
      </w:r>
      <w:r w:rsidR="000876EF" w:rsidRPr="00377F0D">
        <w:t>-</w:t>
      </w:r>
      <w:r w:rsidR="008075AE" w:rsidRPr="00377F0D">
        <w:t xml:space="preserve"> </w:t>
      </w:r>
      <w:r w:rsidR="000876EF" w:rsidRPr="00377F0D">
        <w:t>31</w:t>
      </w:r>
      <w:r w:rsidR="008075AE" w:rsidRPr="00377F0D">
        <w:t xml:space="preserve">. tzv. Funct7 kde v našem procesoru už rozpozná každou jednotlivou funkci a je schopen </w:t>
      </w:r>
      <w:r w:rsidR="00CB6D29" w:rsidRPr="00377F0D">
        <w:t>vytvořit ovládací signál</w:t>
      </w:r>
      <w:r w:rsidR="003A3D28" w:rsidRPr="00377F0D">
        <w:t>.</w:t>
      </w:r>
      <w:r w:rsidR="00C217CC" w:rsidRPr="00377F0D">
        <w:t xml:space="preserve"> Samotný ovládací signál</w:t>
      </w:r>
      <w:r w:rsidR="00012E12" w:rsidRPr="00377F0D">
        <w:t xml:space="preserve"> </w:t>
      </w:r>
      <w:r w:rsidR="00250B29" w:rsidRPr="00377F0D">
        <w:t>má 1</w:t>
      </w:r>
      <w:r w:rsidR="004530A5" w:rsidRPr="00377F0D">
        <w:t xml:space="preserve">3 bytů a </w:t>
      </w:r>
      <w:r w:rsidR="00012E12" w:rsidRPr="00377F0D">
        <w:t>je složen z</w:t>
      </w:r>
      <w:r w:rsidRPr="00377F0D">
        <w:t> </w:t>
      </w:r>
      <w:r w:rsidR="001D5CFB" w:rsidRPr="00377F0D">
        <w:t>částí</w:t>
      </w:r>
      <w:r w:rsidRPr="00377F0D">
        <w:t xml:space="preserve"> které můžeme vidět na obrázku 1</w:t>
      </w:r>
    </w:p>
    <w:p w14:paraId="0086995D" w14:textId="41CCFC42" w:rsidR="000C7E42" w:rsidRPr="00377F0D" w:rsidRDefault="004530A5" w:rsidP="002164B2">
      <w:r w:rsidRPr="00377F0D">
        <w:t>Pro každou instru</w:t>
      </w:r>
      <w:r w:rsidR="000D481D" w:rsidRPr="00377F0D">
        <w:t xml:space="preserve">kci je jejich </w:t>
      </w:r>
      <w:r w:rsidR="00BB51F6" w:rsidRPr="00377F0D">
        <w:t xml:space="preserve">hodnota </w:t>
      </w:r>
      <w:r w:rsidR="000D481D" w:rsidRPr="00377F0D">
        <w:t>určena podle následující tabulky</w:t>
      </w:r>
    </w:p>
    <w:tbl>
      <w:tblPr>
        <w:tblStyle w:val="Mkatabulky"/>
        <w:tblW w:w="9136" w:type="dxa"/>
        <w:tblLook w:val="04A0" w:firstRow="1" w:lastRow="0" w:firstColumn="1" w:lastColumn="0" w:noHBand="0" w:noVBand="1"/>
      </w:tblPr>
      <w:tblGrid>
        <w:gridCol w:w="2405"/>
        <w:gridCol w:w="1276"/>
        <w:gridCol w:w="1259"/>
        <w:gridCol w:w="584"/>
        <w:gridCol w:w="652"/>
        <w:gridCol w:w="589"/>
        <w:gridCol w:w="584"/>
        <w:gridCol w:w="584"/>
        <w:gridCol w:w="619"/>
        <w:gridCol w:w="584"/>
      </w:tblGrid>
      <w:tr w:rsidR="00B514F8" w:rsidRPr="00377F0D" w14:paraId="01971A14" w14:textId="77777777" w:rsidTr="00022B11">
        <w:trPr>
          <w:cantSplit/>
          <w:trHeight w:val="1492"/>
        </w:trPr>
        <w:tc>
          <w:tcPr>
            <w:tcW w:w="2405" w:type="dxa"/>
            <w:vAlign w:val="center"/>
          </w:tcPr>
          <w:p w14:paraId="2FC5C9B3" w14:textId="77777777" w:rsidR="000D481D" w:rsidRPr="00377F0D" w:rsidRDefault="000D481D" w:rsidP="00022B11">
            <w:pPr>
              <w:ind w:firstLine="0"/>
              <w:jc w:val="center"/>
            </w:pPr>
          </w:p>
        </w:tc>
        <w:tc>
          <w:tcPr>
            <w:tcW w:w="1276" w:type="dxa"/>
            <w:textDirection w:val="btLr"/>
            <w:vAlign w:val="center"/>
          </w:tcPr>
          <w:p w14:paraId="51D79F95" w14:textId="0BAF1A3C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ImmControl</w:t>
            </w:r>
          </w:p>
        </w:tc>
        <w:tc>
          <w:tcPr>
            <w:tcW w:w="1259" w:type="dxa"/>
            <w:textDirection w:val="btLr"/>
            <w:vAlign w:val="center"/>
          </w:tcPr>
          <w:p w14:paraId="581202E0" w14:textId="43BF5551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ALUControl</w:t>
            </w:r>
          </w:p>
        </w:tc>
        <w:tc>
          <w:tcPr>
            <w:tcW w:w="584" w:type="dxa"/>
            <w:textDirection w:val="btLr"/>
            <w:vAlign w:val="center"/>
          </w:tcPr>
          <w:p w14:paraId="46052CDB" w14:textId="5CB50585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ALUSrc</w:t>
            </w:r>
          </w:p>
        </w:tc>
        <w:tc>
          <w:tcPr>
            <w:tcW w:w="652" w:type="dxa"/>
            <w:textDirection w:val="btLr"/>
            <w:vAlign w:val="center"/>
          </w:tcPr>
          <w:p w14:paraId="4F96B376" w14:textId="3637103D" w:rsidR="000D481D" w:rsidRPr="00377F0D" w:rsidRDefault="000D481D" w:rsidP="00022B11">
            <w:pPr>
              <w:ind w:left="113" w:right="113" w:firstLine="0"/>
              <w:jc w:val="left"/>
            </w:pPr>
            <w:r w:rsidRPr="00377F0D">
              <w:t>Mem</w:t>
            </w:r>
            <w:r w:rsidR="0071032E" w:rsidRPr="00377F0D">
              <w:t>W</w:t>
            </w:r>
          </w:p>
        </w:tc>
        <w:tc>
          <w:tcPr>
            <w:tcW w:w="589" w:type="dxa"/>
            <w:textDirection w:val="btLr"/>
            <w:vAlign w:val="center"/>
          </w:tcPr>
          <w:p w14:paraId="636F90E7" w14:textId="747F053D" w:rsidR="000D481D" w:rsidRPr="00377F0D" w:rsidRDefault="0071032E" w:rsidP="00022B11">
            <w:pPr>
              <w:ind w:left="113" w:right="113" w:firstLine="0"/>
              <w:jc w:val="left"/>
            </w:pPr>
            <w:r w:rsidRPr="00377F0D">
              <w:t>MemToReg</w:t>
            </w:r>
          </w:p>
        </w:tc>
        <w:tc>
          <w:tcPr>
            <w:tcW w:w="584" w:type="dxa"/>
            <w:textDirection w:val="btLr"/>
            <w:vAlign w:val="center"/>
          </w:tcPr>
          <w:p w14:paraId="4A16E25B" w14:textId="7A4531DF" w:rsidR="000D481D" w:rsidRPr="00377F0D" w:rsidRDefault="0071032E" w:rsidP="00022B11">
            <w:pPr>
              <w:ind w:left="113" w:right="113" w:firstLine="0"/>
              <w:jc w:val="left"/>
            </w:pPr>
            <w:r w:rsidRPr="00377F0D">
              <w:t>RegW</w:t>
            </w:r>
          </w:p>
        </w:tc>
        <w:tc>
          <w:tcPr>
            <w:tcW w:w="584" w:type="dxa"/>
            <w:textDirection w:val="btLr"/>
            <w:vAlign w:val="center"/>
          </w:tcPr>
          <w:p w14:paraId="6AF6A13C" w14:textId="29183129" w:rsidR="000D481D" w:rsidRPr="00377F0D" w:rsidRDefault="0071032E" w:rsidP="00022B11">
            <w:pPr>
              <w:ind w:left="113" w:right="113" w:firstLine="0"/>
              <w:jc w:val="left"/>
            </w:pPr>
            <w:r w:rsidRPr="00377F0D">
              <w:t>BraJarl</w:t>
            </w:r>
          </w:p>
        </w:tc>
        <w:tc>
          <w:tcPr>
            <w:tcW w:w="619" w:type="dxa"/>
            <w:textDirection w:val="btLr"/>
            <w:vAlign w:val="center"/>
          </w:tcPr>
          <w:p w14:paraId="12947562" w14:textId="1FF74DD0" w:rsidR="000D481D" w:rsidRPr="00377F0D" w:rsidRDefault="00B514F8" w:rsidP="00022B11">
            <w:pPr>
              <w:ind w:left="113" w:right="113" w:firstLine="0"/>
              <w:jc w:val="left"/>
            </w:pPr>
            <w:r w:rsidRPr="00377F0D">
              <w:t>BraJal</w:t>
            </w:r>
          </w:p>
        </w:tc>
        <w:tc>
          <w:tcPr>
            <w:tcW w:w="584" w:type="dxa"/>
            <w:textDirection w:val="btLr"/>
            <w:vAlign w:val="center"/>
          </w:tcPr>
          <w:p w14:paraId="6467EA5F" w14:textId="642AC342" w:rsidR="000D481D" w:rsidRPr="00377F0D" w:rsidRDefault="00B514F8" w:rsidP="00022B11">
            <w:pPr>
              <w:ind w:left="113" w:right="113" w:firstLine="0"/>
              <w:jc w:val="left"/>
            </w:pPr>
            <w:r w:rsidRPr="00377F0D">
              <w:t>BraBeq</w:t>
            </w:r>
          </w:p>
        </w:tc>
      </w:tr>
      <w:tr w:rsidR="00B514F8" w:rsidRPr="00377F0D" w14:paraId="31DCC512" w14:textId="77777777" w:rsidTr="00022B11">
        <w:tc>
          <w:tcPr>
            <w:tcW w:w="2405" w:type="dxa"/>
            <w:vAlign w:val="center"/>
          </w:tcPr>
          <w:p w14:paraId="1CD02365" w14:textId="28C18A78" w:rsidR="000D481D" w:rsidRPr="00377F0D" w:rsidRDefault="00B514F8" w:rsidP="00022B11">
            <w:pPr>
              <w:ind w:firstLine="0"/>
              <w:jc w:val="left"/>
            </w:pPr>
            <w:r w:rsidRPr="00377F0D">
              <w:t>lw</w:t>
            </w:r>
          </w:p>
        </w:tc>
        <w:tc>
          <w:tcPr>
            <w:tcW w:w="1276" w:type="dxa"/>
            <w:vAlign w:val="center"/>
          </w:tcPr>
          <w:p w14:paraId="77EAA105" w14:textId="30A83656" w:rsidR="000D481D" w:rsidRPr="00377F0D" w:rsidRDefault="004F1A28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1259" w:type="dxa"/>
            <w:vAlign w:val="center"/>
          </w:tcPr>
          <w:p w14:paraId="7F304585" w14:textId="7B0ACCBE" w:rsidR="000D481D" w:rsidRPr="00377F0D" w:rsidRDefault="004F1A28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79E7FBEB" w14:textId="685D9AEB" w:rsidR="000D481D" w:rsidRPr="00377F0D" w:rsidRDefault="004F1A28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53B86945" w14:textId="6A0D19FC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64AB627E" w14:textId="13AAD8FA" w:rsidR="000D481D" w:rsidRPr="00377F0D" w:rsidRDefault="004F1A28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1DEE613B" w14:textId="1C52AF09" w:rsidR="000D481D" w:rsidRPr="00377F0D" w:rsidRDefault="004F1A28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5D14C5A9" w14:textId="2B11B94C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00EFCB33" w14:textId="61FE67F5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A531F19" w14:textId="77E7098D" w:rsidR="000D481D" w:rsidRPr="00377F0D" w:rsidRDefault="004F1A28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26909009" w14:textId="77777777" w:rsidTr="00022B11">
        <w:tc>
          <w:tcPr>
            <w:tcW w:w="2405" w:type="dxa"/>
            <w:vAlign w:val="center"/>
          </w:tcPr>
          <w:p w14:paraId="7D811159" w14:textId="749C7388" w:rsidR="000D481D" w:rsidRPr="00377F0D" w:rsidRDefault="004F1A28" w:rsidP="00022B11">
            <w:pPr>
              <w:ind w:firstLine="0"/>
              <w:jc w:val="left"/>
            </w:pPr>
            <w:r w:rsidRPr="00377F0D">
              <w:t>sw</w:t>
            </w:r>
          </w:p>
        </w:tc>
        <w:tc>
          <w:tcPr>
            <w:tcW w:w="1276" w:type="dxa"/>
            <w:vAlign w:val="center"/>
          </w:tcPr>
          <w:p w14:paraId="5B8388AA" w14:textId="170DAF60" w:rsidR="000D481D" w:rsidRPr="00377F0D" w:rsidRDefault="00444F6B" w:rsidP="00022B11">
            <w:pPr>
              <w:ind w:firstLine="0"/>
              <w:jc w:val="center"/>
            </w:pPr>
            <w:r w:rsidRPr="00377F0D">
              <w:t>101</w:t>
            </w:r>
          </w:p>
        </w:tc>
        <w:tc>
          <w:tcPr>
            <w:tcW w:w="1259" w:type="dxa"/>
            <w:vAlign w:val="center"/>
          </w:tcPr>
          <w:p w14:paraId="601ED79E" w14:textId="2FFABB1A" w:rsidR="000D481D" w:rsidRPr="00377F0D" w:rsidRDefault="00444F6B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1A42BDE3" w14:textId="5E511CD5" w:rsidR="000D481D" w:rsidRPr="00377F0D" w:rsidRDefault="00444F6B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0D7B801D" w14:textId="61CF071F" w:rsidR="000D481D" w:rsidRPr="00377F0D" w:rsidRDefault="00444F6B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9" w:type="dxa"/>
            <w:vAlign w:val="center"/>
          </w:tcPr>
          <w:p w14:paraId="55EE996C" w14:textId="4D055D09" w:rsidR="000D481D" w:rsidRPr="00377F0D" w:rsidRDefault="00444F6B" w:rsidP="00022B11">
            <w:pPr>
              <w:ind w:firstLine="0"/>
              <w:jc w:val="center"/>
            </w:pPr>
            <w:r w:rsidRPr="00377F0D">
              <w:t>X</w:t>
            </w:r>
          </w:p>
        </w:tc>
        <w:tc>
          <w:tcPr>
            <w:tcW w:w="584" w:type="dxa"/>
            <w:vAlign w:val="center"/>
          </w:tcPr>
          <w:p w14:paraId="3D80A99D" w14:textId="0AFAA7D5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BF7BCA9" w14:textId="1C61DF4D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3A0D63F4" w14:textId="39701852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2EC06933" w14:textId="40E8AE36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4E7B6FED" w14:textId="77777777" w:rsidTr="00022B11">
        <w:tc>
          <w:tcPr>
            <w:tcW w:w="2405" w:type="dxa"/>
            <w:vAlign w:val="center"/>
          </w:tcPr>
          <w:p w14:paraId="12F28030" w14:textId="419B10CD" w:rsidR="000D481D" w:rsidRPr="00377F0D" w:rsidRDefault="00444F6B" w:rsidP="00022B11">
            <w:pPr>
              <w:ind w:firstLine="0"/>
              <w:jc w:val="left"/>
            </w:pPr>
            <w:r w:rsidRPr="00377F0D">
              <w:t>add</w:t>
            </w:r>
          </w:p>
        </w:tc>
        <w:tc>
          <w:tcPr>
            <w:tcW w:w="1276" w:type="dxa"/>
            <w:vAlign w:val="center"/>
          </w:tcPr>
          <w:p w14:paraId="7C2C7FE2" w14:textId="729514D7" w:rsidR="000D481D" w:rsidRPr="00377F0D" w:rsidRDefault="0045071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5233081F" w14:textId="286B80AF" w:rsidR="000D481D" w:rsidRPr="00377F0D" w:rsidRDefault="0045071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0ACB7364" w14:textId="5C05F964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3A168CE9" w14:textId="4DAF6016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0E28885C" w14:textId="5AB28D19" w:rsidR="000D481D" w:rsidRPr="00377F0D" w:rsidRDefault="0045071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403F05D" w14:textId="24ABFE68" w:rsidR="000D481D" w:rsidRPr="00377F0D" w:rsidRDefault="0045071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6628E970" w14:textId="7D18FAC0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4A905CBB" w14:textId="23A14677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1F42531E" w14:textId="74E05652" w:rsidR="000D481D" w:rsidRPr="00377F0D" w:rsidRDefault="00444F6B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57BEC939" w14:textId="77777777" w:rsidTr="00022B11">
        <w:tc>
          <w:tcPr>
            <w:tcW w:w="2405" w:type="dxa"/>
            <w:vAlign w:val="center"/>
          </w:tcPr>
          <w:p w14:paraId="7081C29E" w14:textId="441B3EDC" w:rsidR="000D481D" w:rsidRPr="00377F0D" w:rsidRDefault="00450717" w:rsidP="00022B11">
            <w:pPr>
              <w:ind w:firstLine="0"/>
              <w:jc w:val="left"/>
            </w:pPr>
            <w:r w:rsidRPr="00377F0D">
              <w:t>addi</w:t>
            </w:r>
          </w:p>
        </w:tc>
        <w:tc>
          <w:tcPr>
            <w:tcW w:w="1276" w:type="dxa"/>
            <w:vAlign w:val="center"/>
          </w:tcPr>
          <w:p w14:paraId="3D141A57" w14:textId="65F17B25" w:rsidR="000D481D" w:rsidRPr="00377F0D" w:rsidRDefault="00450717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1259" w:type="dxa"/>
            <w:vAlign w:val="center"/>
          </w:tcPr>
          <w:p w14:paraId="474347A8" w14:textId="5AAE605F" w:rsidR="000D481D" w:rsidRPr="00377F0D" w:rsidRDefault="0045071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7B20DFE1" w14:textId="6EB3F1C7" w:rsidR="000D481D" w:rsidRPr="00377F0D" w:rsidRDefault="0045071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3739B180" w14:textId="13291EDD" w:rsidR="000D481D" w:rsidRPr="00377F0D" w:rsidRDefault="0045071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3B5B5198" w14:textId="2B91BC8F" w:rsidR="000D481D" w:rsidRPr="00377F0D" w:rsidRDefault="0045071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95602BF" w14:textId="2812F293" w:rsidR="000D481D" w:rsidRPr="00377F0D" w:rsidRDefault="00332EDA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33B41AA6" w14:textId="79F0C937" w:rsidR="000D481D" w:rsidRPr="00377F0D" w:rsidRDefault="00332ED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1F6F342A" w14:textId="25643EB0" w:rsidR="000D481D" w:rsidRPr="00377F0D" w:rsidRDefault="00332ED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830EB47" w14:textId="11C5BB95" w:rsidR="000D481D" w:rsidRPr="00377F0D" w:rsidRDefault="00332EDA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71F7D6EE" w14:textId="77777777" w:rsidTr="00022B11">
        <w:tc>
          <w:tcPr>
            <w:tcW w:w="2405" w:type="dxa"/>
            <w:vAlign w:val="center"/>
          </w:tcPr>
          <w:p w14:paraId="4D3A8605" w14:textId="5930E721" w:rsidR="000D481D" w:rsidRPr="00377F0D" w:rsidRDefault="00332EDA" w:rsidP="00022B11">
            <w:pPr>
              <w:ind w:firstLine="0"/>
              <w:jc w:val="left"/>
            </w:pPr>
            <w:r w:rsidRPr="00377F0D">
              <w:t>sub</w:t>
            </w:r>
          </w:p>
        </w:tc>
        <w:tc>
          <w:tcPr>
            <w:tcW w:w="1276" w:type="dxa"/>
            <w:vAlign w:val="center"/>
          </w:tcPr>
          <w:p w14:paraId="59344063" w14:textId="1B8B595B" w:rsidR="000D481D" w:rsidRPr="00377F0D" w:rsidRDefault="00F51E8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4496F63F" w14:textId="579D6B01" w:rsidR="000D481D" w:rsidRPr="00377F0D" w:rsidRDefault="00F51E87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584" w:type="dxa"/>
            <w:vAlign w:val="center"/>
          </w:tcPr>
          <w:p w14:paraId="6E71B862" w14:textId="1BDD257B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1BBB7E37" w14:textId="07D545A3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02E5CC24" w14:textId="446F95DE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4D5317B" w14:textId="1B41C001" w:rsidR="000D481D" w:rsidRPr="00377F0D" w:rsidRDefault="00F51E8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41D82290" w14:textId="19E32E5A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1BB2C7DB" w14:textId="0E7782D7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4A9D25C" w14:textId="491D9204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776395DB" w14:textId="77777777" w:rsidTr="00022B11">
        <w:tc>
          <w:tcPr>
            <w:tcW w:w="2405" w:type="dxa"/>
            <w:vAlign w:val="center"/>
          </w:tcPr>
          <w:p w14:paraId="4BFD5B8D" w14:textId="134131EC" w:rsidR="000D481D" w:rsidRPr="00377F0D" w:rsidRDefault="00F51E87" w:rsidP="00022B11">
            <w:pPr>
              <w:ind w:firstLine="0"/>
              <w:jc w:val="left"/>
            </w:pPr>
            <w:r w:rsidRPr="00377F0D">
              <w:t>and</w:t>
            </w:r>
          </w:p>
        </w:tc>
        <w:tc>
          <w:tcPr>
            <w:tcW w:w="1276" w:type="dxa"/>
            <w:vAlign w:val="center"/>
          </w:tcPr>
          <w:p w14:paraId="51AE0A10" w14:textId="44A9C22D" w:rsidR="000D481D" w:rsidRPr="00377F0D" w:rsidRDefault="00F51E87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1CC4D97D" w14:textId="55A5031D" w:rsidR="000D481D" w:rsidRPr="00377F0D" w:rsidRDefault="00F51E87" w:rsidP="00022B11">
            <w:pPr>
              <w:ind w:firstLine="0"/>
              <w:jc w:val="center"/>
            </w:pPr>
            <w:r w:rsidRPr="00377F0D">
              <w:t>1</w:t>
            </w:r>
            <w:r w:rsidR="003E38F2" w:rsidRPr="00377F0D">
              <w:t>0</w:t>
            </w: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46D84370" w14:textId="7FAE5F6B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719FEDE9" w14:textId="5F8F8FD1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1F76F5C3" w14:textId="218D402F" w:rsidR="000D481D" w:rsidRPr="00377F0D" w:rsidRDefault="00F51E87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1BF05E5" w14:textId="42E41D32" w:rsidR="000D481D" w:rsidRPr="00377F0D" w:rsidRDefault="00F51E87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0851E3AF" w14:textId="51B467F3" w:rsidR="000D481D" w:rsidRPr="00377F0D" w:rsidRDefault="003E38F2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48985A9C" w14:textId="1104B962" w:rsidR="000D481D" w:rsidRPr="00377F0D" w:rsidRDefault="003E38F2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17D8E8B1" w14:textId="7D48B1D9" w:rsidR="000D481D" w:rsidRPr="00377F0D" w:rsidRDefault="003E38F2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716BA417" w14:textId="77777777" w:rsidTr="00022B11">
        <w:tc>
          <w:tcPr>
            <w:tcW w:w="2405" w:type="dxa"/>
            <w:vAlign w:val="center"/>
          </w:tcPr>
          <w:p w14:paraId="4278DE4E" w14:textId="220ED0F0" w:rsidR="000D481D" w:rsidRPr="00377F0D" w:rsidRDefault="00F51E87" w:rsidP="00022B11">
            <w:pPr>
              <w:ind w:firstLine="0"/>
              <w:jc w:val="left"/>
            </w:pPr>
            <w:r w:rsidRPr="00377F0D">
              <w:t>or</w:t>
            </w:r>
          </w:p>
        </w:tc>
        <w:tc>
          <w:tcPr>
            <w:tcW w:w="1276" w:type="dxa"/>
            <w:vAlign w:val="center"/>
          </w:tcPr>
          <w:p w14:paraId="31F537F8" w14:textId="6AD9F7BD" w:rsidR="000D481D" w:rsidRPr="00377F0D" w:rsidRDefault="003E38F2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2770F292" w14:textId="20AA5D07" w:rsidR="000D481D" w:rsidRPr="00377F0D" w:rsidRDefault="003E38F2" w:rsidP="00022B11">
            <w:pPr>
              <w:ind w:firstLine="0"/>
              <w:jc w:val="center"/>
            </w:pPr>
            <w:r w:rsidRPr="00377F0D">
              <w:t>100</w:t>
            </w:r>
          </w:p>
        </w:tc>
        <w:tc>
          <w:tcPr>
            <w:tcW w:w="584" w:type="dxa"/>
            <w:vAlign w:val="center"/>
          </w:tcPr>
          <w:p w14:paraId="33169DD6" w14:textId="25AF97B3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05B1E992" w14:textId="5C5B72BC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155A3CD1" w14:textId="3B4D85C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1DBC8EF" w14:textId="28127B03" w:rsidR="000D481D" w:rsidRPr="00377F0D" w:rsidRDefault="008D1AAA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27B85CB5" w14:textId="6805F9C1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66C94419" w14:textId="484B4EE2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524663B3" w14:textId="0C1E11E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45C59CDD" w14:textId="77777777" w:rsidTr="00022B11">
        <w:tc>
          <w:tcPr>
            <w:tcW w:w="2405" w:type="dxa"/>
            <w:vAlign w:val="center"/>
          </w:tcPr>
          <w:p w14:paraId="4982ECEF" w14:textId="57C6FD58" w:rsidR="000D481D" w:rsidRPr="00377F0D" w:rsidRDefault="00F51E87" w:rsidP="00022B11">
            <w:pPr>
              <w:ind w:firstLine="0"/>
              <w:jc w:val="left"/>
            </w:pPr>
            <w:r w:rsidRPr="00377F0D">
              <w:t>slt</w:t>
            </w:r>
          </w:p>
        </w:tc>
        <w:tc>
          <w:tcPr>
            <w:tcW w:w="1276" w:type="dxa"/>
            <w:vAlign w:val="center"/>
          </w:tcPr>
          <w:p w14:paraId="3EC859ED" w14:textId="06176435" w:rsidR="000D481D" w:rsidRPr="00377F0D" w:rsidRDefault="008D1AAA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1259" w:type="dxa"/>
            <w:vAlign w:val="center"/>
          </w:tcPr>
          <w:p w14:paraId="272EAF6B" w14:textId="00760744" w:rsidR="000D481D" w:rsidRPr="00377F0D" w:rsidRDefault="008D1AAA" w:rsidP="00022B11">
            <w:pPr>
              <w:ind w:firstLine="0"/>
              <w:jc w:val="center"/>
            </w:pPr>
            <w:r w:rsidRPr="00377F0D">
              <w:t>011</w:t>
            </w:r>
          </w:p>
        </w:tc>
        <w:tc>
          <w:tcPr>
            <w:tcW w:w="584" w:type="dxa"/>
            <w:vAlign w:val="center"/>
          </w:tcPr>
          <w:p w14:paraId="450C58F0" w14:textId="4B017D0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05BCCA74" w14:textId="1AD8193A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36AF80C2" w14:textId="6F4C81C9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5EB6A4C" w14:textId="651BF34E" w:rsidR="000D481D" w:rsidRPr="00377F0D" w:rsidRDefault="008D1AAA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33599497" w14:textId="7C51D7C4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0EA63A6D" w14:textId="6ACF71A3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1A1C2BB6" w14:textId="334768BC" w:rsidR="000D481D" w:rsidRPr="00377F0D" w:rsidRDefault="008D1AAA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4A1AB324" w14:textId="77777777" w:rsidTr="00022B11">
        <w:tc>
          <w:tcPr>
            <w:tcW w:w="2405" w:type="dxa"/>
            <w:vAlign w:val="center"/>
          </w:tcPr>
          <w:p w14:paraId="491FA985" w14:textId="36E8D129" w:rsidR="000D481D" w:rsidRPr="00377F0D" w:rsidRDefault="00F51E87" w:rsidP="00022B11">
            <w:pPr>
              <w:ind w:firstLine="0"/>
              <w:jc w:val="left"/>
            </w:pPr>
            <w:r w:rsidRPr="00377F0D">
              <w:t>beq</w:t>
            </w:r>
          </w:p>
        </w:tc>
        <w:tc>
          <w:tcPr>
            <w:tcW w:w="1276" w:type="dxa"/>
            <w:vAlign w:val="center"/>
          </w:tcPr>
          <w:p w14:paraId="5EB727FC" w14:textId="346B6607" w:rsidR="000D481D" w:rsidRPr="00377F0D" w:rsidRDefault="00601A72" w:rsidP="00022B11">
            <w:pPr>
              <w:ind w:firstLine="0"/>
              <w:jc w:val="center"/>
            </w:pPr>
            <w:r w:rsidRPr="00377F0D">
              <w:t>100</w:t>
            </w:r>
          </w:p>
        </w:tc>
        <w:tc>
          <w:tcPr>
            <w:tcW w:w="1259" w:type="dxa"/>
            <w:vAlign w:val="center"/>
          </w:tcPr>
          <w:p w14:paraId="3385D221" w14:textId="234027C9" w:rsidR="000D481D" w:rsidRPr="00377F0D" w:rsidRDefault="00601A72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584" w:type="dxa"/>
            <w:vAlign w:val="center"/>
          </w:tcPr>
          <w:p w14:paraId="2FDAFED3" w14:textId="4C589B20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52" w:type="dxa"/>
            <w:vAlign w:val="center"/>
          </w:tcPr>
          <w:p w14:paraId="7F6EBF63" w14:textId="7E440A0A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56B137E4" w14:textId="134225A9" w:rsidR="000D481D" w:rsidRPr="00377F0D" w:rsidRDefault="0053278F" w:rsidP="00022B11">
            <w:pPr>
              <w:ind w:firstLine="0"/>
              <w:jc w:val="center"/>
            </w:pPr>
            <w:r w:rsidRPr="00377F0D">
              <w:t>X</w:t>
            </w:r>
          </w:p>
        </w:tc>
        <w:tc>
          <w:tcPr>
            <w:tcW w:w="584" w:type="dxa"/>
            <w:vAlign w:val="center"/>
          </w:tcPr>
          <w:p w14:paraId="67BA1AA4" w14:textId="6BAB79F7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699CE63C" w14:textId="2C72F410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433971C6" w14:textId="5109E30D" w:rsidR="000D481D" w:rsidRPr="00377F0D" w:rsidRDefault="0053278F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0DCE9AF0" w14:textId="03585061" w:rsidR="000D481D" w:rsidRPr="00377F0D" w:rsidRDefault="0053278F" w:rsidP="00022B11">
            <w:pPr>
              <w:ind w:firstLine="0"/>
              <w:jc w:val="center"/>
            </w:pPr>
            <w:r w:rsidRPr="00377F0D">
              <w:t>1</w:t>
            </w:r>
          </w:p>
        </w:tc>
      </w:tr>
      <w:tr w:rsidR="00B514F8" w:rsidRPr="00377F0D" w14:paraId="6A67C12C" w14:textId="77777777" w:rsidTr="00022B11">
        <w:tc>
          <w:tcPr>
            <w:tcW w:w="2405" w:type="dxa"/>
            <w:vAlign w:val="center"/>
          </w:tcPr>
          <w:p w14:paraId="7D5750A1" w14:textId="2EDB5D3C" w:rsidR="000D481D" w:rsidRPr="00377F0D" w:rsidRDefault="0053278F" w:rsidP="00022B11">
            <w:pPr>
              <w:ind w:firstLine="0"/>
              <w:jc w:val="left"/>
            </w:pPr>
            <w:r w:rsidRPr="00377F0D">
              <w:t>jal</w:t>
            </w:r>
          </w:p>
        </w:tc>
        <w:tc>
          <w:tcPr>
            <w:tcW w:w="1276" w:type="dxa"/>
            <w:vAlign w:val="center"/>
          </w:tcPr>
          <w:p w14:paraId="19BD278D" w14:textId="47F37E63" w:rsidR="000D481D" w:rsidRPr="00377F0D" w:rsidRDefault="002D7804" w:rsidP="00022B11">
            <w:pPr>
              <w:ind w:firstLine="0"/>
              <w:jc w:val="center"/>
            </w:pPr>
            <w:r w:rsidRPr="00377F0D">
              <w:t>010</w:t>
            </w:r>
          </w:p>
        </w:tc>
        <w:tc>
          <w:tcPr>
            <w:tcW w:w="1259" w:type="dxa"/>
            <w:vAlign w:val="center"/>
          </w:tcPr>
          <w:p w14:paraId="08A317D4" w14:textId="5F9430BA" w:rsidR="000D481D" w:rsidRPr="00377F0D" w:rsidRDefault="002D7804" w:rsidP="00022B11">
            <w:pPr>
              <w:ind w:firstLine="0"/>
              <w:jc w:val="center"/>
            </w:pPr>
            <w:r w:rsidRPr="00377F0D">
              <w:t>XXX</w:t>
            </w:r>
          </w:p>
        </w:tc>
        <w:tc>
          <w:tcPr>
            <w:tcW w:w="584" w:type="dxa"/>
            <w:vAlign w:val="center"/>
          </w:tcPr>
          <w:p w14:paraId="73D5DE0E" w14:textId="531E3566" w:rsidR="000D481D" w:rsidRPr="00377F0D" w:rsidRDefault="002D7804" w:rsidP="00022B11">
            <w:pPr>
              <w:ind w:firstLine="0"/>
              <w:jc w:val="center"/>
            </w:pPr>
            <w:r w:rsidRPr="00377F0D">
              <w:t>X</w:t>
            </w:r>
          </w:p>
        </w:tc>
        <w:tc>
          <w:tcPr>
            <w:tcW w:w="652" w:type="dxa"/>
            <w:vAlign w:val="center"/>
          </w:tcPr>
          <w:p w14:paraId="6EB4A835" w14:textId="235B3318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23A5F377" w14:textId="7CC3F775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3079D999" w14:textId="04F9383F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4D9D935B" w14:textId="67EF7C5C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619" w:type="dxa"/>
            <w:vAlign w:val="center"/>
          </w:tcPr>
          <w:p w14:paraId="312ADC8E" w14:textId="6982CD74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545C0CE6" w14:textId="5A10DAE4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</w:tr>
      <w:tr w:rsidR="00B514F8" w:rsidRPr="00377F0D" w14:paraId="254E8DBC" w14:textId="77777777" w:rsidTr="00022B11">
        <w:tc>
          <w:tcPr>
            <w:tcW w:w="2405" w:type="dxa"/>
            <w:vAlign w:val="center"/>
          </w:tcPr>
          <w:p w14:paraId="296AAB39" w14:textId="6D0E399C" w:rsidR="000D481D" w:rsidRPr="00377F0D" w:rsidRDefault="0053278F" w:rsidP="00022B11">
            <w:pPr>
              <w:ind w:firstLine="0"/>
              <w:jc w:val="left"/>
            </w:pPr>
            <w:r w:rsidRPr="00377F0D">
              <w:t>jalr</w:t>
            </w:r>
          </w:p>
        </w:tc>
        <w:tc>
          <w:tcPr>
            <w:tcW w:w="1276" w:type="dxa"/>
            <w:vAlign w:val="center"/>
          </w:tcPr>
          <w:p w14:paraId="7C37754E" w14:textId="7CF3674F" w:rsidR="000D481D" w:rsidRPr="00377F0D" w:rsidRDefault="00022B11" w:rsidP="00022B11">
            <w:pPr>
              <w:ind w:firstLine="0"/>
              <w:jc w:val="center"/>
            </w:pPr>
            <w:r w:rsidRPr="00377F0D">
              <w:t>110</w:t>
            </w:r>
          </w:p>
        </w:tc>
        <w:tc>
          <w:tcPr>
            <w:tcW w:w="1259" w:type="dxa"/>
            <w:vAlign w:val="center"/>
          </w:tcPr>
          <w:p w14:paraId="769C3C1A" w14:textId="3E1FF76D" w:rsidR="000D481D" w:rsidRPr="00377F0D" w:rsidRDefault="00022B11" w:rsidP="00022B11">
            <w:pPr>
              <w:ind w:firstLine="0"/>
              <w:jc w:val="center"/>
            </w:pPr>
            <w:r w:rsidRPr="00377F0D">
              <w:t>111</w:t>
            </w:r>
          </w:p>
        </w:tc>
        <w:tc>
          <w:tcPr>
            <w:tcW w:w="584" w:type="dxa"/>
            <w:vAlign w:val="center"/>
          </w:tcPr>
          <w:p w14:paraId="62BA9A91" w14:textId="72A44615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52" w:type="dxa"/>
            <w:vAlign w:val="center"/>
          </w:tcPr>
          <w:p w14:paraId="2BC8A6E3" w14:textId="5BEB72E9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9" w:type="dxa"/>
            <w:vAlign w:val="center"/>
          </w:tcPr>
          <w:p w14:paraId="4BB70FC1" w14:textId="5B761409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8E44F48" w14:textId="1F92BD54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584" w:type="dxa"/>
            <w:vAlign w:val="center"/>
          </w:tcPr>
          <w:p w14:paraId="79C253C5" w14:textId="199C631B" w:rsidR="000D481D" w:rsidRPr="00377F0D" w:rsidRDefault="002D7804" w:rsidP="00022B11">
            <w:pPr>
              <w:ind w:firstLine="0"/>
              <w:jc w:val="center"/>
            </w:pPr>
            <w:r w:rsidRPr="00377F0D">
              <w:t>1</w:t>
            </w:r>
          </w:p>
        </w:tc>
        <w:tc>
          <w:tcPr>
            <w:tcW w:w="619" w:type="dxa"/>
            <w:vAlign w:val="center"/>
          </w:tcPr>
          <w:p w14:paraId="2F14ABDF" w14:textId="480241A0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  <w:tc>
          <w:tcPr>
            <w:tcW w:w="584" w:type="dxa"/>
            <w:vAlign w:val="center"/>
          </w:tcPr>
          <w:p w14:paraId="471254DD" w14:textId="53AA516A" w:rsidR="000D481D" w:rsidRPr="00377F0D" w:rsidRDefault="002D7804" w:rsidP="00022B11">
            <w:pPr>
              <w:ind w:firstLine="0"/>
              <w:jc w:val="center"/>
            </w:pPr>
            <w:r w:rsidRPr="00377F0D">
              <w:t>0</w:t>
            </w:r>
          </w:p>
        </w:tc>
      </w:tr>
    </w:tbl>
    <w:p w14:paraId="74A7313C" w14:textId="06576935" w:rsidR="000D481D" w:rsidRPr="00377F0D" w:rsidRDefault="00F357FA" w:rsidP="002164B2">
      <w:r w:rsidRPr="00377F0D">
        <w:t>Podrobný popis jednotlivých částí kontrolního signálu je uveden v příslušných částech práce dle jejich konkrétního využití.</w:t>
      </w:r>
    </w:p>
    <w:p w14:paraId="22D859C0" w14:textId="3DA34CB4" w:rsidR="00D44F06" w:rsidRPr="00377F0D" w:rsidRDefault="00E609F4" w:rsidP="00E609F4">
      <w:pPr>
        <w:pStyle w:val="Nadpis3"/>
      </w:pPr>
      <w:bookmarkStart w:id="19" w:name="_Toc198475142"/>
      <w:r w:rsidRPr="00377F0D">
        <w:lastRenderedPageBreak/>
        <w:t>Extraktor přímého operandu</w:t>
      </w:r>
      <w:bookmarkEnd w:id="19"/>
    </w:p>
    <w:p w14:paraId="5CAA5FED" w14:textId="24C5C757" w:rsidR="00450364" w:rsidRPr="00377F0D" w:rsidRDefault="00007A84" w:rsidP="00007A84">
      <w:r w:rsidRPr="00377F0D"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27D1B56" wp14:editId="734090AC">
                <wp:simplePos x="0" y="0"/>
                <wp:positionH relativeFrom="column">
                  <wp:posOffset>137160</wp:posOffset>
                </wp:positionH>
                <wp:positionV relativeFrom="paragraph">
                  <wp:posOffset>3265805</wp:posOffset>
                </wp:positionV>
                <wp:extent cx="5487035" cy="635"/>
                <wp:effectExtent l="0" t="0" r="0" b="0"/>
                <wp:wrapSquare wrapText="bothSides"/>
                <wp:docPr id="192557723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F3231F" w14:textId="6DFEDFAD" w:rsidR="00007A84" w:rsidRPr="00377F0D" w:rsidRDefault="00007A84" w:rsidP="00007A84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20" w:name="_Toc198146832"/>
                            <w:bookmarkStart w:id="21" w:name="_Toc198455870"/>
                            <w:bookmarkStart w:id="22" w:name="_Toc198472356"/>
                            <w:bookmarkStart w:id="23" w:name="_Toc198495539"/>
                            <w:bookmarkStart w:id="24" w:name="_Toc198495567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2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</w:t>
                            </w:r>
                            <w:proofErr w:type="spellStart"/>
                            <w:r w:rsidRPr="00377F0D">
                              <w:t>immediate</w:t>
                            </w:r>
                            <w:proofErr w:type="spellEnd"/>
                            <w:r w:rsidRPr="00377F0D">
                              <w:t xml:space="preserve"> operand dekódování</w:t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D1B56" id="_x0000_s1030" type="#_x0000_t202" style="position:absolute;left:0;text-align:left;margin-left:10.8pt;margin-top:257.15pt;width:432.05pt;height:.0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ebPGgIAAD8EAAAOAAAAZHJzL2Uyb0RvYy54bWysU8Fu2zAMvQ/YPwi6L066tiu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" stroked="f">
                <v:textbox style="mso-fit-shape-to-text:t" inset="0,0,0,0">
                  <w:txbxContent>
                    <w:p w14:paraId="78F3231F" w14:textId="6DFEDFAD" w:rsidR="00007A84" w:rsidRPr="00377F0D" w:rsidRDefault="00007A84" w:rsidP="00007A84">
                      <w:pPr>
                        <w:pStyle w:val="Titulek"/>
                        <w:rPr>
                          <w:szCs w:val="22"/>
                        </w:rPr>
                      </w:pPr>
                      <w:bookmarkStart w:id="25" w:name="_Toc198146832"/>
                      <w:bookmarkStart w:id="26" w:name="_Toc198455870"/>
                      <w:bookmarkStart w:id="27" w:name="_Toc198472356"/>
                      <w:bookmarkStart w:id="28" w:name="_Toc198495539"/>
                      <w:bookmarkStart w:id="29" w:name="_Toc198495567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2</w:t>
                      </w:r>
                      <w:r w:rsidRPr="00377F0D">
                        <w:fldChar w:fldCharType="end"/>
                      </w:r>
                      <w:r w:rsidRPr="00377F0D">
                        <w:t xml:space="preserve"> </w:t>
                      </w:r>
                      <w:proofErr w:type="spellStart"/>
                      <w:r w:rsidRPr="00377F0D">
                        <w:t>immediate</w:t>
                      </w:r>
                      <w:proofErr w:type="spellEnd"/>
                      <w:r w:rsidRPr="00377F0D">
                        <w:t xml:space="preserve"> operand dekódování</w:t>
                      </w:r>
                      <w:bookmarkEnd w:id="25"/>
                      <w:bookmarkEnd w:id="26"/>
                      <w:bookmarkEnd w:id="27"/>
                      <w:bookmarkEnd w:id="28"/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0C7E42" w:rsidRPr="00377F0D">
        <w:drawing>
          <wp:anchor distT="0" distB="0" distL="114300" distR="114300" simplePos="0" relativeHeight="251651584" behindDoc="0" locked="0" layoutInCell="1" allowOverlap="1" wp14:anchorId="65B9B2D7" wp14:editId="0BF1A6A2">
            <wp:simplePos x="0" y="0"/>
            <wp:positionH relativeFrom="margin">
              <wp:align>center</wp:align>
            </wp:positionH>
            <wp:positionV relativeFrom="paragraph">
              <wp:posOffset>1360805</wp:posOffset>
            </wp:positionV>
            <wp:extent cx="5487166" cy="1848108"/>
            <wp:effectExtent l="0" t="0" r="0" b="0"/>
            <wp:wrapSquare wrapText="bothSides"/>
            <wp:docPr id="722488758" name="Obrázek 1" descr="Obsah obrázku text, snímek obrazovky, Písmo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88758" name="Obrázek 1" descr="Obsah obrázku text, snímek obrazovky, Písmo, řada/pruh&#10;&#10;Obsah vygenerovaný umělou inteligencí může být nesprávný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505" w:rsidRPr="00377F0D">
        <w:t>Extraktor přímého operandu</w:t>
      </w:r>
      <w:r w:rsidR="00450364" w:rsidRPr="00377F0D">
        <w:t xml:space="preserve"> </w:t>
      </w:r>
      <w:r w:rsidR="004229BB" w:rsidRPr="00377F0D">
        <w:t xml:space="preserve">z </w:t>
      </w:r>
      <w:r w:rsidR="00450364" w:rsidRPr="00377F0D">
        <w:t xml:space="preserve">aktuální </w:t>
      </w:r>
      <w:r w:rsidR="00084672" w:rsidRPr="00377F0D">
        <w:t xml:space="preserve">instrukce extrahuje přímí operand </w:t>
      </w:r>
      <w:r w:rsidR="00327AED" w:rsidRPr="00377F0D">
        <w:t>pod</w:t>
      </w:r>
      <w:r w:rsidR="00B84ED3" w:rsidRPr="00377F0D">
        <w:t>le signálu</w:t>
      </w:r>
      <w:r w:rsidR="004229BB" w:rsidRPr="00377F0D">
        <w:t xml:space="preserve"> </w:t>
      </w:r>
      <w:r w:rsidR="00546C6F" w:rsidRPr="00377F0D">
        <w:t>immControl,</w:t>
      </w:r>
      <w:r w:rsidR="00820F22" w:rsidRPr="00377F0D">
        <w:t xml:space="preserve"> </w:t>
      </w:r>
      <w:r w:rsidR="00B84ED3" w:rsidRPr="00377F0D">
        <w:t>který je součástí</w:t>
      </w:r>
      <w:r w:rsidR="00820F22" w:rsidRPr="00377F0D">
        <w:t xml:space="preserve"> ovládacího signálu</w:t>
      </w:r>
      <w:r w:rsidR="00440A79" w:rsidRPr="00377F0D">
        <w:t>,</w:t>
      </w:r>
      <w:r w:rsidR="00084672" w:rsidRPr="00377F0D">
        <w:t xml:space="preserve"> který mu </w:t>
      </w:r>
      <w:r w:rsidR="00644446" w:rsidRPr="00377F0D">
        <w:t xml:space="preserve">pošle řadič. </w:t>
      </w:r>
      <w:r w:rsidR="00450364" w:rsidRPr="00377F0D">
        <w:t xml:space="preserve">Extraktor je </w:t>
      </w:r>
      <w:r w:rsidR="00EC3E25" w:rsidRPr="00377F0D">
        <w:t xml:space="preserve">v </w:t>
      </w:r>
      <w:r w:rsidR="00A74FB9" w:rsidRPr="00377F0D">
        <w:t>kódu velmi</w:t>
      </w:r>
      <w:r w:rsidR="00644446" w:rsidRPr="00377F0D">
        <w:t xml:space="preserve"> podobný</w:t>
      </w:r>
      <w:r w:rsidR="00450364" w:rsidRPr="00377F0D">
        <w:t xml:space="preserve"> řadiči</w:t>
      </w:r>
      <w:r w:rsidR="00084672" w:rsidRPr="00377F0D">
        <w:t xml:space="preserve"> </w:t>
      </w:r>
      <w:r w:rsidR="004F7736" w:rsidRPr="00377F0D">
        <w:t>jedná se</w:t>
      </w:r>
      <w:r w:rsidR="00450364" w:rsidRPr="00377F0D">
        <w:t xml:space="preserve"> také</w:t>
      </w:r>
      <w:r w:rsidR="004F7736" w:rsidRPr="00377F0D">
        <w:t xml:space="preserve"> o</w:t>
      </w:r>
      <w:r w:rsidR="00820F22" w:rsidRPr="00377F0D">
        <w:t xml:space="preserve"> přepínač</w:t>
      </w:r>
      <w:r w:rsidR="004F7736" w:rsidRPr="00377F0D">
        <w:t xml:space="preserve"> </w:t>
      </w:r>
      <w:r w:rsidR="004D3F60" w:rsidRPr="00377F0D">
        <w:t>case,</w:t>
      </w:r>
      <w:r w:rsidR="004F7736" w:rsidRPr="00377F0D">
        <w:t xml:space="preserve"> </w:t>
      </w:r>
      <w:r w:rsidR="00700DE2" w:rsidRPr="00377F0D">
        <w:t>pomocí kterého</w:t>
      </w:r>
      <w:r w:rsidR="00CA0F47" w:rsidRPr="00377F0D">
        <w:t xml:space="preserve"> </w:t>
      </w:r>
      <w:r w:rsidR="004F7736" w:rsidRPr="00377F0D">
        <w:t>z</w:t>
      </w:r>
      <w:r w:rsidR="00B10936" w:rsidRPr="00377F0D">
        <w:t xml:space="preserve">e signálu immControl </w:t>
      </w:r>
      <w:r w:rsidR="00700DE2" w:rsidRPr="00377F0D">
        <w:t>zjistí</w:t>
      </w:r>
      <w:r w:rsidR="00AC5B9F" w:rsidRPr="00377F0D">
        <w:t>,</w:t>
      </w:r>
      <w:r w:rsidR="00B10936" w:rsidRPr="00377F0D">
        <w:t xml:space="preserve"> o jaký typ instrukce se </w:t>
      </w:r>
      <w:r w:rsidR="00765513" w:rsidRPr="00377F0D">
        <w:t>jedná (R</w:t>
      </w:r>
      <w:r w:rsidR="008A72BE" w:rsidRPr="00377F0D">
        <w:t xml:space="preserve"> </w:t>
      </w:r>
      <w:r w:rsidR="002E34FF" w:rsidRPr="00377F0D">
        <w:t>[</w:t>
      </w:r>
      <w:r w:rsidR="002D280B" w:rsidRPr="00377F0D">
        <w:t>111</w:t>
      </w:r>
      <w:r w:rsidR="002E34FF" w:rsidRPr="00377F0D">
        <w:t>]</w:t>
      </w:r>
      <w:r w:rsidR="00765513" w:rsidRPr="00377F0D">
        <w:t>, I</w:t>
      </w:r>
      <w:r w:rsidR="008A72BE" w:rsidRPr="00377F0D">
        <w:t xml:space="preserve"> </w:t>
      </w:r>
      <w:r w:rsidR="002D280B" w:rsidRPr="00377F0D">
        <w:t>[110]</w:t>
      </w:r>
      <w:r w:rsidR="00765513" w:rsidRPr="00377F0D">
        <w:t>, S</w:t>
      </w:r>
      <w:r w:rsidR="008A72BE" w:rsidRPr="00377F0D">
        <w:t xml:space="preserve"> </w:t>
      </w:r>
      <w:r w:rsidR="002D280B" w:rsidRPr="00377F0D">
        <w:t>[101]</w:t>
      </w:r>
      <w:r w:rsidR="00765513" w:rsidRPr="00377F0D">
        <w:t>, B</w:t>
      </w:r>
      <w:r w:rsidR="008A72BE" w:rsidRPr="00377F0D">
        <w:t xml:space="preserve"> </w:t>
      </w:r>
      <w:r w:rsidR="002D280B" w:rsidRPr="00377F0D">
        <w:t>[100]</w:t>
      </w:r>
      <w:r w:rsidR="00765513" w:rsidRPr="00377F0D">
        <w:t>, U</w:t>
      </w:r>
      <w:r w:rsidR="008A72BE" w:rsidRPr="00377F0D">
        <w:t xml:space="preserve"> </w:t>
      </w:r>
      <w:r w:rsidR="007546D1" w:rsidRPr="00377F0D">
        <w:t>[011]</w:t>
      </w:r>
      <w:r w:rsidR="00765513" w:rsidRPr="00377F0D">
        <w:t>, J</w:t>
      </w:r>
      <w:r w:rsidR="008A72BE" w:rsidRPr="00377F0D">
        <w:t xml:space="preserve"> [</w:t>
      </w:r>
      <w:r w:rsidR="007546D1" w:rsidRPr="00377F0D">
        <w:t>010]</w:t>
      </w:r>
      <w:r w:rsidR="00B10936" w:rsidRPr="00377F0D">
        <w:t>)</w:t>
      </w:r>
      <w:r w:rsidR="00765513" w:rsidRPr="00377F0D">
        <w:t>. Typ R nemá přím</w:t>
      </w:r>
      <w:r w:rsidR="000E36EC" w:rsidRPr="00377F0D">
        <w:t xml:space="preserve">ý </w:t>
      </w:r>
      <w:r w:rsidR="00146D67" w:rsidRPr="00377F0D">
        <w:t>operand,</w:t>
      </w:r>
      <w:r w:rsidR="00AC5B9F" w:rsidRPr="00377F0D">
        <w:t xml:space="preserve"> takže neposílá nic</w:t>
      </w:r>
      <w:r w:rsidR="00146D67" w:rsidRPr="00377F0D">
        <w:t xml:space="preserve">. </w:t>
      </w:r>
      <w:r w:rsidR="00FC1D78" w:rsidRPr="00377F0D">
        <w:t>U ostatních</w:t>
      </w:r>
      <w:r w:rsidR="004D3F60" w:rsidRPr="00377F0D">
        <w:t xml:space="preserve"> typů je extrahován přímý operand podle </w:t>
      </w:r>
      <w:r w:rsidRPr="00377F0D">
        <w:t>tabulky na obrázku 2.</w:t>
      </w:r>
    </w:p>
    <w:p w14:paraId="6297D06E" w14:textId="71812C98" w:rsidR="005A6B79" w:rsidRPr="00377F0D" w:rsidRDefault="00B6000A" w:rsidP="00C50C1B">
      <w:pPr>
        <w:ind w:firstLine="0"/>
      </w:pPr>
      <w:r w:rsidRPr="00377F0D">
        <w:tab/>
        <w:t xml:space="preserve">Poznámka: RISC-V používá Doplňkový kód </w:t>
      </w:r>
      <w:r w:rsidR="00AA147E" w:rsidRPr="00377F0D">
        <w:t>na ukládaní čísel</w:t>
      </w:r>
      <w:r w:rsidR="002A2743" w:rsidRPr="00377F0D">
        <w:t>,</w:t>
      </w:r>
      <w:r w:rsidR="00AA147E" w:rsidRPr="00377F0D">
        <w:t xml:space="preserve"> proto se sign</w:t>
      </w:r>
      <w:r w:rsidR="002A2743" w:rsidRPr="00377F0D">
        <w:t xml:space="preserve"> bit kopíruje na doplnění </w:t>
      </w:r>
      <w:r w:rsidR="00864C4E" w:rsidRPr="00377F0D">
        <w:t>horních bytů</w:t>
      </w:r>
      <w:r w:rsidR="002A2743" w:rsidRPr="00377F0D">
        <w:t>.</w:t>
      </w:r>
    </w:p>
    <w:p w14:paraId="61E16B67" w14:textId="1D3210AE" w:rsidR="000F2D60" w:rsidRPr="00377F0D" w:rsidRDefault="005A6B79" w:rsidP="00C50C1B">
      <w:pPr>
        <w:ind w:firstLine="0"/>
      </w:pPr>
      <w:r w:rsidRPr="00377F0D">
        <w:tab/>
        <w:t xml:space="preserve">Příklad </w:t>
      </w:r>
      <w:r w:rsidR="00804074" w:rsidRPr="00377F0D">
        <w:t>extra</w:t>
      </w:r>
      <w:r w:rsidR="000F2D60" w:rsidRPr="00377F0D">
        <w:t>k</w:t>
      </w:r>
      <w:r w:rsidR="00804074" w:rsidRPr="00377F0D">
        <w:t>ce</w:t>
      </w:r>
      <w:r w:rsidR="000F2D60" w:rsidRPr="00377F0D">
        <w:t>:</w:t>
      </w:r>
    </w:p>
    <w:p w14:paraId="2B459510" w14:textId="5D539471" w:rsidR="000F2D60" w:rsidRPr="00377F0D" w:rsidRDefault="000F2D60" w:rsidP="000F2D60">
      <w:pPr>
        <w:pStyle w:val="Zdrojovkd"/>
      </w:pPr>
      <w:r w:rsidRPr="00377F0D">
        <w:t> </w:t>
      </w:r>
      <w:proofErr w:type="spellStart"/>
      <w:r w:rsidRPr="00377F0D">
        <w:t>when</w:t>
      </w:r>
      <w:proofErr w:type="spellEnd"/>
      <w:r w:rsidRPr="00377F0D">
        <w:t xml:space="preserve"> "110" =&gt; </w:t>
      </w:r>
      <w:proofErr w:type="spellStart"/>
      <w:r w:rsidRPr="00377F0D">
        <w:t>imm</w:t>
      </w:r>
      <w:proofErr w:type="spellEnd"/>
      <w:r w:rsidRPr="00377F0D">
        <w:t>(31 downto 11) &lt;= (</w:t>
      </w:r>
      <w:proofErr w:type="spellStart"/>
      <w:r w:rsidRPr="00377F0D">
        <w:t>others</w:t>
      </w:r>
      <w:proofErr w:type="spellEnd"/>
      <w:r w:rsidRPr="00377F0D">
        <w:t xml:space="preserve"> =&gt; </w:t>
      </w:r>
      <w:proofErr w:type="spellStart"/>
      <w:r w:rsidRPr="00377F0D">
        <w:t>inst</w:t>
      </w:r>
      <w:proofErr w:type="spellEnd"/>
      <w:r w:rsidRPr="00377F0D">
        <w:t>(31));</w:t>
      </w:r>
    </w:p>
    <w:p w14:paraId="16CA3531" w14:textId="3CD013A9" w:rsidR="005A6B79" w:rsidRPr="00377F0D" w:rsidRDefault="000F2D60" w:rsidP="007D773A">
      <w:pPr>
        <w:pStyle w:val="Zdrojovkd"/>
      </w:pPr>
      <w:r w:rsidRPr="00377F0D">
        <w:t>               </w:t>
      </w:r>
      <w:proofErr w:type="spellStart"/>
      <w:r w:rsidRPr="00377F0D">
        <w:t>imm</w:t>
      </w:r>
      <w:proofErr w:type="spellEnd"/>
      <w:r w:rsidRPr="00377F0D">
        <w:t xml:space="preserve">(10 downto 0) &lt;= </w:t>
      </w:r>
      <w:proofErr w:type="spellStart"/>
      <w:r w:rsidRPr="00377F0D">
        <w:t>inst</w:t>
      </w:r>
      <w:proofErr w:type="spellEnd"/>
      <w:r w:rsidRPr="00377F0D">
        <w:t>(30 downto 20); -- I</w:t>
      </w:r>
    </w:p>
    <w:p w14:paraId="7AE6DFEA" w14:textId="3E13E7AE" w:rsidR="0085209A" w:rsidRPr="00377F0D" w:rsidRDefault="0085209A" w:rsidP="0085209A">
      <w:pPr>
        <w:pStyle w:val="Nadpis3"/>
      </w:pPr>
      <w:bookmarkStart w:id="30" w:name="_Toc198475143"/>
      <w:r w:rsidRPr="00377F0D">
        <w:t>Aritmeticko-logická jednotka</w:t>
      </w:r>
      <w:bookmarkEnd w:id="30"/>
    </w:p>
    <w:p w14:paraId="38E48AB4" w14:textId="77777777" w:rsidR="00E468B1" w:rsidRPr="00377F0D" w:rsidRDefault="00650E24" w:rsidP="00D57FE7">
      <w:r w:rsidRPr="00377F0D">
        <w:t xml:space="preserve">Díky tomu že implementuji jen jednoduché </w:t>
      </w:r>
      <w:r w:rsidR="00F76DB6" w:rsidRPr="00377F0D">
        <w:t xml:space="preserve">aritmetické a logické operace tak je </w:t>
      </w:r>
      <w:r w:rsidR="0010494C" w:rsidRPr="00377F0D">
        <w:t xml:space="preserve">již </w:t>
      </w:r>
      <w:r w:rsidR="00F76DB6" w:rsidRPr="00377F0D">
        <w:t xml:space="preserve">většina </w:t>
      </w:r>
      <w:r w:rsidR="00A70782" w:rsidRPr="00377F0D">
        <w:t xml:space="preserve">implementovaná v </w:t>
      </w:r>
      <w:r w:rsidR="00B2345B" w:rsidRPr="00377F0D">
        <w:t>numeric_</w:t>
      </w:r>
      <w:r w:rsidR="001E5E99" w:rsidRPr="00377F0D">
        <w:t>std,</w:t>
      </w:r>
      <w:r w:rsidR="00B2345B" w:rsidRPr="00377F0D">
        <w:t xml:space="preserve"> </w:t>
      </w:r>
      <w:r w:rsidR="00A70782" w:rsidRPr="00377F0D">
        <w:t xml:space="preserve">takže se z většiny zase jedná o </w:t>
      </w:r>
      <w:r w:rsidR="00B2345B" w:rsidRPr="00377F0D">
        <w:t xml:space="preserve">přepínač </w:t>
      </w:r>
      <w:r w:rsidR="0008375E" w:rsidRPr="00377F0D">
        <w:t xml:space="preserve">case tentokrát závislém na ALUControl </w:t>
      </w:r>
      <w:r w:rsidR="00B2345B" w:rsidRPr="00377F0D">
        <w:t>části o</w:t>
      </w:r>
      <w:r w:rsidR="00ED2884" w:rsidRPr="00377F0D">
        <w:t>vládacího signálu</w:t>
      </w:r>
      <w:r w:rsidR="005876FD" w:rsidRPr="00377F0D">
        <w:t xml:space="preserve"> (</w:t>
      </w:r>
      <w:r w:rsidR="005D31B0" w:rsidRPr="00377F0D">
        <w:t>+ [</w:t>
      </w:r>
      <w:r w:rsidR="005876FD" w:rsidRPr="00377F0D">
        <w:t>111], -</w:t>
      </w:r>
      <w:r w:rsidR="005D31B0" w:rsidRPr="00377F0D">
        <w:t xml:space="preserve"> </w:t>
      </w:r>
      <w:r w:rsidR="005876FD" w:rsidRPr="00377F0D">
        <w:t>[110], &amp;</w:t>
      </w:r>
      <w:r w:rsidR="005D31B0" w:rsidRPr="00377F0D">
        <w:t xml:space="preserve"> </w:t>
      </w:r>
      <w:r w:rsidR="005876FD" w:rsidRPr="00377F0D">
        <w:t>[101],</w:t>
      </w:r>
      <w:r w:rsidR="008A72BE" w:rsidRPr="00377F0D">
        <w:t xml:space="preserve">               </w:t>
      </w:r>
      <w:r w:rsidR="005876FD" w:rsidRPr="00377F0D">
        <w:t xml:space="preserve"> |</w:t>
      </w:r>
      <w:r w:rsidR="005D31B0" w:rsidRPr="00377F0D">
        <w:t xml:space="preserve"> </w:t>
      </w:r>
      <w:r w:rsidR="005876FD" w:rsidRPr="00377F0D">
        <w:t xml:space="preserve">[100], </w:t>
      </w:r>
      <w:r w:rsidR="009C60C4" w:rsidRPr="00377F0D">
        <w:t>&lt; [</w:t>
      </w:r>
      <w:r w:rsidR="005876FD" w:rsidRPr="00377F0D">
        <w:t>011</w:t>
      </w:r>
      <w:r w:rsidR="00447684" w:rsidRPr="00377F0D">
        <w:t>]</w:t>
      </w:r>
      <w:r w:rsidR="005876FD" w:rsidRPr="00377F0D">
        <w:t>)</w:t>
      </w:r>
      <w:r w:rsidR="003414A1" w:rsidRPr="00377F0D">
        <w:t>.</w:t>
      </w:r>
      <w:r w:rsidR="0008375E" w:rsidRPr="00377F0D">
        <w:t xml:space="preserve"> </w:t>
      </w:r>
    </w:p>
    <w:p w14:paraId="14099D40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case ALUControl </w:t>
      </w:r>
      <w:proofErr w:type="spellStart"/>
      <w:r w:rsidRPr="00377F0D">
        <w:rPr>
          <w:sz w:val="16"/>
          <w:szCs w:val="16"/>
        </w:rPr>
        <w:t>is</w:t>
      </w:r>
      <w:proofErr w:type="spellEnd"/>
    </w:p>
    <w:p w14:paraId="4FE24A82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when</w:t>
      </w:r>
      <w:proofErr w:type="spellEnd"/>
      <w:r w:rsidRPr="00377F0D">
        <w:rPr>
          <w:sz w:val="16"/>
          <w:szCs w:val="16"/>
        </w:rPr>
        <w:t xml:space="preserve"> "111" =&gt; </w:t>
      </w:r>
      <w:proofErr w:type="spellStart"/>
      <w:r w:rsidRPr="00377F0D">
        <w:rPr>
          <w:sz w:val="16"/>
          <w:szCs w:val="16"/>
        </w:rPr>
        <w:t>ALU_Result</w:t>
      </w:r>
      <w:proofErr w:type="spellEnd"/>
      <w:r w:rsidRPr="00377F0D">
        <w:rPr>
          <w:sz w:val="16"/>
          <w:szCs w:val="16"/>
        </w:rPr>
        <w:t xml:space="preserve"> &lt;= std_logic_vector(</w:t>
      </w:r>
      <w:proofErr w:type="spellStart"/>
      <w:r w:rsidRPr="00377F0D">
        <w:rPr>
          <w:sz w:val="16"/>
          <w:szCs w:val="16"/>
        </w:rPr>
        <w:t>signed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ScrA</w:t>
      </w:r>
      <w:proofErr w:type="spellEnd"/>
      <w:r w:rsidRPr="00377F0D">
        <w:rPr>
          <w:sz w:val="16"/>
          <w:szCs w:val="16"/>
        </w:rPr>
        <w:t xml:space="preserve">) + </w:t>
      </w:r>
      <w:proofErr w:type="spellStart"/>
      <w:r w:rsidRPr="00377F0D">
        <w:rPr>
          <w:sz w:val="16"/>
          <w:szCs w:val="16"/>
        </w:rPr>
        <w:t>signed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ScrB</w:t>
      </w:r>
      <w:proofErr w:type="spellEnd"/>
      <w:r w:rsidRPr="00377F0D">
        <w:rPr>
          <w:sz w:val="16"/>
          <w:szCs w:val="16"/>
        </w:rPr>
        <w:t>));</w:t>
      </w:r>
    </w:p>
    <w:p w14:paraId="37514826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when</w:t>
      </w:r>
      <w:proofErr w:type="spellEnd"/>
      <w:r w:rsidRPr="00377F0D">
        <w:rPr>
          <w:sz w:val="16"/>
          <w:szCs w:val="16"/>
        </w:rPr>
        <w:t xml:space="preserve"> "110" =&gt; </w:t>
      </w:r>
      <w:proofErr w:type="spellStart"/>
      <w:r w:rsidRPr="00377F0D">
        <w:rPr>
          <w:sz w:val="16"/>
          <w:szCs w:val="16"/>
        </w:rPr>
        <w:t>ALU_Result</w:t>
      </w:r>
      <w:proofErr w:type="spellEnd"/>
      <w:r w:rsidRPr="00377F0D">
        <w:rPr>
          <w:sz w:val="16"/>
          <w:szCs w:val="16"/>
        </w:rPr>
        <w:t xml:space="preserve"> &lt;= std_logic_vector(</w:t>
      </w:r>
      <w:proofErr w:type="spellStart"/>
      <w:r w:rsidRPr="00377F0D">
        <w:rPr>
          <w:sz w:val="16"/>
          <w:szCs w:val="16"/>
        </w:rPr>
        <w:t>signed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ScrA</w:t>
      </w:r>
      <w:proofErr w:type="spellEnd"/>
      <w:r w:rsidRPr="00377F0D">
        <w:rPr>
          <w:sz w:val="16"/>
          <w:szCs w:val="16"/>
        </w:rPr>
        <w:t xml:space="preserve">) - </w:t>
      </w:r>
      <w:proofErr w:type="spellStart"/>
      <w:r w:rsidRPr="00377F0D">
        <w:rPr>
          <w:sz w:val="16"/>
          <w:szCs w:val="16"/>
        </w:rPr>
        <w:t>signed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ScrB</w:t>
      </w:r>
      <w:proofErr w:type="spellEnd"/>
      <w:r w:rsidRPr="00377F0D">
        <w:rPr>
          <w:sz w:val="16"/>
          <w:szCs w:val="16"/>
        </w:rPr>
        <w:t>));</w:t>
      </w:r>
    </w:p>
    <w:p w14:paraId="4449BB5D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when</w:t>
      </w:r>
      <w:proofErr w:type="spellEnd"/>
      <w:r w:rsidRPr="00377F0D">
        <w:rPr>
          <w:sz w:val="16"/>
          <w:szCs w:val="16"/>
        </w:rPr>
        <w:t xml:space="preserve"> "101" =&gt; </w:t>
      </w:r>
      <w:proofErr w:type="spellStart"/>
      <w:r w:rsidRPr="00377F0D">
        <w:rPr>
          <w:sz w:val="16"/>
          <w:szCs w:val="16"/>
        </w:rPr>
        <w:t>ALU_Result</w:t>
      </w:r>
      <w:proofErr w:type="spellEnd"/>
      <w:r w:rsidRPr="00377F0D">
        <w:rPr>
          <w:sz w:val="16"/>
          <w:szCs w:val="16"/>
        </w:rPr>
        <w:t xml:space="preserve"> &lt;= </w:t>
      </w:r>
      <w:proofErr w:type="spellStart"/>
      <w:r w:rsidRPr="00377F0D">
        <w:rPr>
          <w:sz w:val="16"/>
          <w:szCs w:val="16"/>
        </w:rPr>
        <w:t>ScrA</w:t>
      </w:r>
      <w:proofErr w:type="spellEnd"/>
      <w:r w:rsidRPr="00377F0D">
        <w:rPr>
          <w:sz w:val="16"/>
          <w:szCs w:val="16"/>
        </w:rPr>
        <w:t xml:space="preserve"> and </w:t>
      </w:r>
      <w:proofErr w:type="spellStart"/>
      <w:r w:rsidRPr="00377F0D">
        <w:rPr>
          <w:sz w:val="16"/>
          <w:szCs w:val="16"/>
        </w:rPr>
        <w:t>ScrB</w:t>
      </w:r>
      <w:proofErr w:type="spellEnd"/>
      <w:r w:rsidRPr="00377F0D">
        <w:rPr>
          <w:sz w:val="16"/>
          <w:szCs w:val="16"/>
        </w:rPr>
        <w:t>;</w:t>
      </w:r>
    </w:p>
    <w:p w14:paraId="7CC30529" w14:textId="2B3BB38E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when</w:t>
      </w:r>
      <w:proofErr w:type="spellEnd"/>
      <w:r w:rsidRPr="00377F0D">
        <w:rPr>
          <w:sz w:val="16"/>
          <w:szCs w:val="16"/>
        </w:rPr>
        <w:t xml:space="preserve"> "100" =&gt; </w:t>
      </w:r>
      <w:proofErr w:type="spellStart"/>
      <w:r w:rsidRPr="00377F0D">
        <w:rPr>
          <w:sz w:val="16"/>
          <w:szCs w:val="16"/>
        </w:rPr>
        <w:t>ALU_Result</w:t>
      </w:r>
      <w:proofErr w:type="spellEnd"/>
      <w:r w:rsidRPr="00377F0D">
        <w:rPr>
          <w:sz w:val="16"/>
          <w:szCs w:val="16"/>
        </w:rPr>
        <w:t xml:space="preserve"> &lt;= </w:t>
      </w:r>
      <w:proofErr w:type="spellStart"/>
      <w:r w:rsidRPr="00377F0D">
        <w:rPr>
          <w:sz w:val="16"/>
          <w:szCs w:val="16"/>
        </w:rPr>
        <w:t>ScrA</w:t>
      </w:r>
      <w:proofErr w:type="spellEnd"/>
      <w:r w:rsidRPr="00377F0D">
        <w:rPr>
          <w:sz w:val="16"/>
          <w:szCs w:val="16"/>
        </w:rPr>
        <w:t xml:space="preserve"> or </w:t>
      </w:r>
      <w:proofErr w:type="spellStart"/>
      <w:r w:rsidRPr="00377F0D">
        <w:rPr>
          <w:sz w:val="16"/>
          <w:szCs w:val="16"/>
        </w:rPr>
        <w:t>ScrB</w:t>
      </w:r>
      <w:proofErr w:type="spellEnd"/>
      <w:r w:rsidRPr="00377F0D">
        <w:rPr>
          <w:sz w:val="16"/>
          <w:szCs w:val="16"/>
        </w:rPr>
        <w:t>;</w:t>
      </w:r>
    </w:p>
    <w:p w14:paraId="60A9EAB5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when</w:t>
      </w:r>
      <w:proofErr w:type="spellEnd"/>
      <w:r w:rsidRPr="00377F0D">
        <w:rPr>
          <w:sz w:val="16"/>
          <w:szCs w:val="16"/>
        </w:rPr>
        <w:t xml:space="preserve"> "011" =&gt;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 xml:space="preserve"> (</w:t>
      </w:r>
      <w:proofErr w:type="spellStart"/>
      <w:r w:rsidRPr="00377F0D">
        <w:rPr>
          <w:sz w:val="16"/>
          <w:szCs w:val="16"/>
        </w:rPr>
        <w:t>signed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ScrA</w:t>
      </w:r>
      <w:proofErr w:type="spellEnd"/>
      <w:r w:rsidRPr="00377F0D">
        <w:rPr>
          <w:sz w:val="16"/>
          <w:szCs w:val="16"/>
        </w:rPr>
        <w:t xml:space="preserve">) &lt; </w:t>
      </w:r>
      <w:proofErr w:type="spellStart"/>
      <w:r w:rsidRPr="00377F0D">
        <w:rPr>
          <w:sz w:val="16"/>
          <w:szCs w:val="16"/>
        </w:rPr>
        <w:t>signed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ScrB</w:t>
      </w:r>
      <w:proofErr w:type="spellEnd"/>
      <w:r w:rsidRPr="00377F0D">
        <w:rPr>
          <w:sz w:val="16"/>
          <w:szCs w:val="16"/>
        </w:rPr>
        <w:t xml:space="preserve">)) </w:t>
      </w:r>
      <w:proofErr w:type="spellStart"/>
      <w:r w:rsidRPr="00377F0D">
        <w:rPr>
          <w:sz w:val="16"/>
          <w:szCs w:val="16"/>
        </w:rPr>
        <w:t>then</w:t>
      </w:r>
      <w:proofErr w:type="spellEnd"/>
    </w:p>
    <w:p w14:paraId="719E027C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            </w:t>
      </w:r>
      <w:proofErr w:type="spellStart"/>
      <w:r w:rsidRPr="00377F0D">
        <w:rPr>
          <w:sz w:val="16"/>
          <w:szCs w:val="16"/>
        </w:rPr>
        <w:t>ALU_Result</w:t>
      </w:r>
      <w:proofErr w:type="spellEnd"/>
      <w:r w:rsidRPr="00377F0D">
        <w:rPr>
          <w:sz w:val="16"/>
          <w:szCs w:val="16"/>
        </w:rPr>
        <w:t xml:space="preserve"> &lt;= (31 downto 1 =&gt; '0') &amp; '1';</w:t>
      </w:r>
    </w:p>
    <w:p w14:paraId="55D23BFE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          </w:t>
      </w:r>
      <w:proofErr w:type="spellStart"/>
      <w:r w:rsidRPr="00377F0D">
        <w:rPr>
          <w:sz w:val="16"/>
          <w:szCs w:val="16"/>
        </w:rPr>
        <w:t>else</w:t>
      </w:r>
      <w:proofErr w:type="spellEnd"/>
    </w:p>
    <w:p w14:paraId="7D545D4E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            </w:t>
      </w:r>
      <w:proofErr w:type="spellStart"/>
      <w:r w:rsidRPr="00377F0D">
        <w:rPr>
          <w:sz w:val="16"/>
          <w:szCs w:val="16"/>
        </w:rPr>
        <w:t>ALU_Result</w:t>
      </w:r>
      <w:proofErr w:type="spellEnd"/>
      <w:r w:rsidRPr="00377F0D">
        <w:rPr>
          <w:sz w:val="16"/>
          <w:szCs w:val="16"/>
        </w:rPr>
        <w:t xml:space="preserve"> &lt;= (</w:t>
      </w:r>
      <w:proofErr w:type="spellStart"/>
      <w:r w:rsidRPr="00377F0D">
        <w:rPr>
          <w:sz w:val="16"/>
          <w:szCs w:val="16"/>
        </w:rPr>
        <w:t>others</w:t>
      </w:r>
      <w:proofErr w:type="spellEnd"/>
      <w:r w:rsidRPr="00377F0D">
        <w:rPr>
          <w:sz w:val="16"/>
          <w:szCs w:val="16"/>
        </w:rPr>
        <w:t xml:space="preserve"> =&gt; '0');</w:t>
      </w:r>
    </w:p>
    <w:p w14:paraId="288C77F7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lastRenderedPageBreak/>
        <w:t xml:space="preserve">                          end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>;</w:t>
      </w:r>
    </w:p>
    <w:p w14:paraId="2FE317AC" w14:textId="77777777" w:rsidR="00957713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</w:t>
      </w:r>
      <w:proofErr w:type="spellStart"/>
      <w:r w:rsidRPr="00377F0D">
        <w:rPr>
          <w:sz w:val="16"/>
          <w:szCs w:val="16"/>
        </w:rPr>
        <w:t>when</w:t>
      </w:r>
      <w:proofErr w:type="spellEnd"/>
      <w:r w:rsidRPr="00377F0D">
        <w:rPr>
          <w:sz w:val="16"/>
          <w:szCs w:val="16"/>
        </w:rPr>
        <w:t xml:space="preserve"> </w:t>
      </w:r>
      <w:proofErr w:type="spellStart"/>
      <w:r w:rsidRPr="00377F0D">
        <w:rPr>
          <w:sz w:val="16"/>
          <w:szCs w:val="16"/>
        </w:rPr>
        <w:t>others</w:t>
      </w:r>
      <w:proofErr w:type="spellEnd"/>
      <w:r w:rsidRPr="00377F0D">
        <w:rPr>
          <w:sz w:val="16"/>
          <w:szCs w:val="16"/>
        </w:rPr>
        <w:t xml:space="preserve"> =&gt; </w:t>
      </w:r>
      <w:proofErr w:type="spellStart"/>
      <w:r w:rsidRPr="00377F0D">
        <w:rPr>
          <w:sz w:val="16"/>
          <w:szCs w:val="16"/>
        </w:rPr>
        <w:t>null</w:t>
      </w:r>
      <w:proofErr w:type="spellEnd"/>
      <w:r w:rsidRPr="00377F0D">
        <w:rPr>
          <w:sz w:val="16"/>
          <w:szCs w:val="16"/>
        </w:rPr>
        <w:t>;</w:t>
      </w:r>
    </w:p>
    <w:p w14:paraId="3DAA64AD" w14:textId="24C4E77C" w:rsidR="00E468B1" w:rsidRPr="00377F0D" w:rsidRDefault="00957713" w:rsidP="00EC3EE9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end case;</w:t>
      </w:r>
    </w:p>
    <w:p w14:paraId="2ABA0A2F" w14:textId="625C9612" w:rsidR="00D57FE7" w:rsidRPr="00377F0D" w:rsidRDefault="00913ADC" w:rsidP="00D57FE7">
      <w:r w:rsidRPr="00377F0D">
        <w:t xml:space="preserve">ALU </w:t>
      </w:r>
      <w:r w:rsidR="00447684" w:rsidRPr="00377F0D">
        <w:t xml:space="preserve">kromě toho </w:t>
      </w:r>
      <w:r w:rsidRPr="00377F0D">
        <w:t>j</w:t>
      </w:r>
      <w:r w:rsidR="00447684" w:rsidRPr="00377F0D">
        <w:t>eště nastavuje</w:t>
      </w:r>
      <w:r w:rsidRPr="00377F0D">
        <w:t xml:space="preserve"> signál Z_Flag (zero flag</w:t>
      </w:r>
      <w:r w:rsidR="00E025C6" w:rsidRPr="00377F0D">
        <w:t>)</w:t>
      </w:r>
      <w:r w:rsidR="00217932" w:rsidRPr="00377F0D">
        <w:t>,</w:t>
      </w:r>
      <w:r w:rsidR="00E025C6" w:rsidRPr="00377F0D">
        <w:t xml:space="preserve"> který se používá na </w:t>
      </w:r>
      <w:r w:rsidR="005D31B0" w:rsidRPr="00377F0D">
        <w:t xml:space="preserve">kontrolu při </w:t>
      </w:r>
      <w:r w:rsidR="00E025C6" w:rsidRPr="00377F0D">
        <w:t>podmíněn</w:t>
      </w:r>
      <w:r w:rsidR="005D31B0" w:rsidRPr="00377F0D">
        <w:t>ém</w:t>
      </w:r>
      <w:r w:rsidR="00E025C6" w:rsidRPr="00377F0D">
        <w:t xml:space="preserve"> skok</w:t>
      </w:r>
      <w:r w:rsidR="005D31B0" w:rsidRPr="00377F0D">
        <w:t>u</w:t>
      </w:r>
      <w:r w:rsidR="00E025C6" w:rsidRPr="00377F0D">
        <w:t>.</w:t>
      </w:r>
    </w:p>
    <w:p w14:paraId="5B800495" w14:textId="77777777" w:rsidR="00232987" w:rsidRPr="00377F0D" w:rsidRDefault="00232987" w:rsidP="00232987">
      <w:pPr>
        <w:pStyle w:val="Zdrojovkd"/>
      </w:pPr>
      <w:proofErr w:type="spellStart"/>
      <w:r w:rsidRPr="00377F0D">
        <w:t>if</w:t>
      </w:r>
      <w:proofErr w:type="spellEnd"/>
      <w:r w:rsidRPr="00377F0D">
        <w:t xml:space="preserve"> </w:t>
      </w:r>
      <w:proofErr w:type="spellStart"/>
      <w:r w:rsidRPr="00377F0D">
        <w:t>ALU_Result</w:t>
      </w:r>
      <w:proofErr w:type="spellEnd"/>
      <w:r w:rsidRPr="00377F0D">
        <w:t xml:space="preserve"> = (31 downto 0 =&gt; '0') </w:t>
      </w:r>
      <w:proofErr w:type="spellStart"/>
      <w:r w:rsidRPr="00377F0D">
        <w:t>then</w:t>
      </w:r>
      <w:proofErr w:type="spellEnd"/>
    </w:p>
    <w:p w14:paraId="593C9D8C" w14:textId="77777777" w:rsidR="00232987" w:rsidRPr="00377F0D" w:rsidRDefault="00232987" w:rsidP="00232987">
      <w:pPr>
        <w:pStyle w:val="Zdrojovkd"/>
      </w:pPr>
      <w:r w:rsidRPr="00377F0D">
        <w:t>                Z_Flag &lt;= '1';</w:t>
      </w:r>
    </w:p>
    <w:p w14:paraId="0574E066" w14:textId="77777777" w:rsidR="00232987" w:rsidRPr="00377F0D" w:rsidRDefault="00232987" w:rsidP="00232987">
      <w:pPr>
        <w:pStyle w:val="Zdrojovkd"/>
      </w:pPr>
      <w:r w:rsidRPr="00377F0D">
        <w:t xml:space="preserve">          </w:t>
      </w:r>
      <w:proofErr w:type="spellStart"/>
      <w:r w:rsidRPr="00377F0D">
        <w:t>else</w:t>
      </w:r>
      <w:proofErr w:type="spellEnd"/>
    </w:p>
    <w:p w14:paraId="6FD1690A" w14:textId="77777777" w:rsidR="00232987" w:rsidRPr="00377F0D" w:rsidRDefault="00232987" w:rsidP="00232987">
      <w:pPr>
        <w:pStyle w:val="Zdrojovkd"/>
      </w:pPr>
      <w:r w:rsidRPr="00377F0D">
        <w:t>                Z_Flag &lt;= '0';</w:t>
      </w:r>
    </w:p>
    <w:p w14:paraId="7CB932EE" w14:textId="25248FEC" w:rsidR="001B5E3B" w:rsidRPr="00377F0D" w:rsidRDefault="00232987" w:rsidP="00583CE3">
      <w:pPr>
        <w:pStyle w:val="Zdrojovkd"/>
      </w:pPr>
      <w:r w:rsidRPr="00377F0D">
        <w:t xml:space="preserve">          end </w:t>
      </w:r>
      <w:proofErr w:type="spellStart"/>
      <w:r w:rsidRPr="00377F0D">
        <w:t>if</w:t>
      </w:r>
      <w:proofErr w:type="spellEnd"/>
      <w:r w:rsidRPr="00377F0D">
        <w:t>;</w:t>
      </w:r>
    </w:p>
    <w:p w14:paraId="10B046A1" w14:textId="4A15F325" w:rsidR="00C440C4" w:rsidRPr="00377F0D" w:rsidRDefault="00C440C4" w:rsidP="00C440C4">
      <w:pPr>
        <w:pStyle w:val="Nadpis2"/>
      </w:pPr>
      <w:bookmarkStart w:id="31" w:name="_Toc198475144"/>
      <w:r w:rsidRPr="00377F0D">
        <w:t>Sekvenční obvody</w:t>
      </w:r>
      <w:bookmarkEnd w:id="31"/>
    </w:p>
    <w:p w14:paraId="66489CB7" w14:textId="3B994132" w:rsidR="00A74FB9" w:rsidRPr="00377F0D" w:rsidRDefault="001F44B6" w:rsidP="00A74FB9">
      <w:pPr>
        <w:pStyle w:val="Nadpis3"/>
      </w:pPr>
      <w:bookmarkStart w:id="32" w:name="_Toc198475145"/>
      <w:r w:rsidRPr="00377F0D">
        <w:t>Registr</w:t>
      </w:r>
      <w:bookmarkEnd w:id="32"/>
    </w:p>
    <w:p w14:paraId="243898B3" w14:textId="2315B3D6" w:rsidR="0085209A" w:rsidRPr="00377F0D" w:rsidRDefault="00B0787D" w:rsidP="009A064D">
      <w:pPr>
        <w:spacing w:line="240" w:lineRule="auto"/>
      </w:pPr>
      <w:r w:rsidRPr="00377F0D">
        <w:t>Registr</w:t>
      </w:r>
      <w:r w:rsidR="002014F9" w:rsidRPr="00377F0D">
        <w:t xml:space="preserve"> tohoto procesoru </w:t>
      </w:r>
      <w:r w:rsidR="001F76F8" w:rsidRPr="00377F0D">
        <w:t xml:space="preserve">má 32 </w:t>
      </w:r>
      <w:r w:rsidR="00093B0A" w:rsidRPr="00377F0D">
        <w:t xml:space="preserve">registrů, </w:t>
      </w:r>
      <w:r w:rsidR="000C5BCA" w:rsidRPr="00377F0D">
        <w:t xml:space="preserve">které slouží k uchování mezivýsledků </w:t>
      </w:r>
      <w:r w:rsidR="000F1721" w:rsidRPr="00377F0D">
        <w:t>během vykonávání instrukcí.</w:t>
      </w:r>
      <w:r w:rsidR="00A53882" w:rsidRPr="00377F0D">
        <w:t xml:space="preserve"> Šířka registru je také 32</w:t>
      </w:r>
      <w:r w:rsidR="00070DCA" w:rsidRPr="00377F0D">
        <w:t>.</w:t>
      </w:r>
      <w:r w:rsidR="00A53882" w:rsidRPr="00377F0D">
        <w:t xml:space="preserve"> </w:t>
      </w:r>
      <w:r w:rsidR="00070DCA" w:rsidRPr="00377F0D">
        <w:t xml:space="preserve">První </w:t>
      </w:r>
      <w:r w:rsidR="00093B0A" w:rsidRPr="00377F0D">
        <w:t>0. registr je hard</w:t>
      </w:r>
      <w:r w:rsidR="008C21D5" w:rsidRPr="00377F0D">
        <w:t>-</w:t>
      </w:r>
      <w:proofErr w:type="spellStart"/>
      <w:r w:rsidR="00093B0A" w:rsidRPr="00377F0D">
        <w:t>wired</w:t>
      </w:r>
      <w:proofErr w:type="spellEnd"/>
      <w:r w:rsidR="00093B0A" w:rsidRPr="00377F0D">
        <w:t xml:space="preserve"> nula pro referenci v</w:t>
      </w:r>
      <w:r w:rsidR="000E189C" w:rsidRPr="00377F0D">
        <w:t> </w:t>
      </w:r>
      <w:r w:rsidR="00093B0A" w:rsidRPr="00377F0D">
        <w:t>programu</w:t>
      </w:r>
      <w:r w:rsidR="000E189C" w:rsidRPr="00377F0D">
        <w:t xml:space="preserve"> a</w:t>
      </w:r>
      <w:r w:rsidR="00070DCA" w:rsidRPr="00377F0D">
        <w:t xml:space="preserve"> zápis do něj je ignorován</w:t>
      </w:r>
      <w:r w:rsidR="000C2CD1" w:rsidRPr="00377F0D">
        <w:t>. Má 2 po</w:t>
      </w:r>
      <w:r w:rsidR="00CE11B3" w:rsidRPr="00377F0D">
        <w:t>r</w:t>
      </w:r>
      <w:r w:rsidR="000C2CD1" w:rsidRPr="00377F0D">
        <w:t>ty pro čtení</w:t>
      </w:r>
      <w:r w:rsidR="004A605E" w:rsidRPr="00377F0D">
        <w:t xml:space="preserve">. </w:t>
      </w:r>
      <w:r w:rsidR="00DC283C" w:rsidRPr="00377F0D">
        <w:t>Adresu,</w:t>
      </w:r>
      <w:r w:rsidR="008738C9" w:rsidRPr="00377F0D">
        <w:t xml:space="preserve"> z</w:t>
      </w:r>
      <w:r w:rsidR="00F7181C" w:rsidRPr="00377F0D">
        <w:t> které má číst</w:t>
      </w:r>
      <w:r w:rsidR="00217932" w:rsidRPr="00377F0D">
        <w:t>,</w:t>
      </w:r>
      <w:r w:rsidR="00F7181C" w:rsidRPr="00377F0D">
        <w:t xml:space="preserve"> </w:t>
      </w:r>
      <w:r w:rsidR="008E5A93" w:rsidRPr="00377F0D">
        <w:t xml:space="preserve">načte z </w:t>
      </w:r>
      <w:r w:rsidR="008738C9" w:rsidRPr="00377F0D">
        <w:t xml:space="preserve">instrukce na bitech </w:t>
      </w:r>
      <w:r w:rsidR="00A925C8" w:rsidRPr="00377F0D">
        <w:t>15–19</w:t>
      </w:r>
      <w:r w:rsidR="009A064D" w:rsidRPr="00377F0D">
        <w:t xml:space="preserve"> a</w:t>
      </w:r>
      <w:r w:rsidR="00A925C8" w:rsidRPr="00377F0D">
        <w:t xml:space="preserve"> 20-</w:t>
      </w:r>
      <w:r w:rsidR="00774D1E" w:rsidRPr="00377F0D">
        <w:t>24</w:t>
      </w:r>
      <w:r w:rsidR="00164C46" w:rsidRPr="00377F0D">
        <w:t xml:space="preserve">. </w:t>
      </w:r>
      <w:r w:rsidR="00217932" w:rsidRPr="00377F0D">
        <w:t>O</w:t>
      </w:r>
      <w:r w:rsidR="007E460C" w:rsidRPr="00377F0D">
        <w:t xml:space="preserve">bsahuje i </w:t>
      </w:r>
      <w:r w:rsidR="008819D7" w:rsidRPr="00377F0D">
        <w:t>1 port pro zápis</w:t>
      </w:r>
      <w:r w:rsidR="00217932" w:rsidRPr="00377F0D">
        <w:t xml:space="preserve">, </w:t>
      </w:r>
      <w:r w:rsidR="00DD288A" w:rsidRPr="00377F0D">
        <w:t xml:space="preserve">který </w:t>
      </w:r>
      <w:r w:rsidR="00B622C7" w:rsidRPr="00377F0D">
        <w:t xml:space="preserve">čte </w:t>
      </w:r>
      <w:r w:rsidR="00DD288A" w:rsidRPr="00377F0D">
        <w:t xml:space="preserve">adresu </w:t>
      </w:r>
      <w:r w:rsidR="00FB26E8" w:rsidRPr="00377F0D">
        <w:t>z</w:t>
      </w:r>
      <w:r w:rsidR="00DD288A" w:rsidRPr="00377F0D">
        <w:t> instrukc</w:t>
      </w:r>
      <w:r w:rsidR="003C3595" w:rsidRPr="00377F0D">
        <w:t>e</w:t>
      </w:r>
      <w:r w:rsidR="00DD288A" w:rsidRPr="00377F0D">
        <w:t xml:space="preserve"> na bitech</w:t>
      </w:r>
      <w:r w:rsidR="00E458A9" w:rsidRPr="00377F0D">
        <w:t xml:space="preserve"> 7-11.</w:t>
      </w:r>
      <w:r w:rsidR="00FB26E8" w:rsidRPr="00377F0D">
        <w:t xml:space="preserve"> </w:t>
      </w:r>
      <w:r w:rsidR="0016272A" w:rsidRPr="00377F0D">
        <w:t>Zápis</w:t>
      </w:r>
      <w:r w:rsidR="000F7972" w:rsidRPr="00377F0D">
        <w:t xml:space="preserve"> </w:t>
      </w:r>
      <w:r w:rsidR="00DC283C" w:rsidRPr="00377F0D">
        <w:t xml:space="preserve">je řízený </w:t>
      </w:r>
      <w:r w:rsidR="000F7972" w:rsidRPr="00377F0D">
        <w:t>pomocí RegW</w:t>
      </w:r>
      <w:r w:rsidR="00416A99" w:rsidRPr="00377F0D">
        <w:t>.</w:t>
      </w:r>
    </w:p>
    <w:p w14:paraId="3C184D23" w14:textId="77777777" w:rsidR="005D3A83" w:rsidRPr="00377F0D" w:rsidRDefault="005D3A83" w:rsidP="005D3A83">
      <w:pPr>
        <w:pStyle w:val="Zdrojovkd"/>
      </w:pPr>
      <w:proofErr w:type="spellStart"/>
      <w:r w:rsidRPr="00377F0D">
        <w:t>architecture</w:t>
      </w:r>
      <w:proofErr w:type="spellEnd"/>
      <w:r w:rsidRPr="00377F0D">
        <w:t xml:space="preserve"> </w:t>
      </w:r>
      <w:proofErr w:type="spellStart"/>
      <w:r w:rsidRPr="00377F0D">
        <w:t>behavioral</w:t>
      </w:r>
      <w:proofErr w:type="spellEnd"/>
      <w:r w:rsidRPr="00377F0D">
        <w:t xml:space="preserve"> of registr32x4 </w:t>
      </w:r>
      <w:proofErr w:type="spellStart"/>
      <w:r w:rsidRPr="00377F0D">
        <w:t>is</w:t>
      </w:r>
      <w:proofErr w:type="spellEnd"/>
    </w:p>
    <w:p w14:paraId="0B54166E" w14:textId="77777777" w:rsidR="005D3A83" w:rsidRPr="00377F0D" w:rsidRDefault="005D3A83" w:rsidP="005D3A83">
      <w:pPr>
        <w:pStyle w:val="Zdrojovkd"/>
      </w:pPr>
      <w:r w:rsidRPr="00377F0D">
        <w:t xml:space="preserve">    type REG_ARRAY </w:t>
      </w:r>
      <w:proofErr w:type="spellStart"/>
      <w:r w:rsidRPr="00377F0D">
        <w:t>is</w:t>
      </w:r>
      <w:proofErr w:type="spellEnd"/>
      <w:r w:rsidRPr="00377F0D">
        <w:t xml:space="preserve"> array (31 downto 0) of std_logic_vector (31 downto 0);</w:t>
      </w:r>
    </w:p>
    <w:p w14:paraId="33ED1DDA" w14:textId="77777777" w:rsidR="005D3A83" w:rsidRPr="00377F0D" w:rsidRDefault="005D3A83" w:rsidP="005D3A83">
      <w:pPr>
        <w:pStyle w:val="Zdrojovkd"/>
      </w:pPr>
      <w:r w:rsidRPr="00377F0D">
        <w:t xml:space="preserve">    </w:t>
      </w:r>
      <w:proofErr w:type="spellStart"/>
      <w:r w:rsidRPr="00377F0D">
        <w:t>signal</w:t>
      </w:r>
      <w:proofErr w:type="spellEnd"/>
      <w:r w:rsidRPr="00377F0D">
        <w:t xml:space="preserve"> REG: REG_ARRAY := (</w:t>
      </w:r>
      <w:proofErr w:type="spellStart"/>
      <w:r w:rsidRPr="00377F0D">
        <w:t>others</w:t>
      </w:r>
      <w:proofErr w:type="spellEnd"/>
      <w:r w:rsidRPr="00377F0D">
        <w:t xml:space="preserve"> =&gt; (</w:t>
      </w:r>
      <w:proofErr w:type="spellStart"/>
      <w:r w:rsidRPr="00377F0D">
        <w:t>others</w:t>
      </w:r>
      <w:proofErr w:type="spellEnd"/>
      <w:r w:rsidRPr="00377F0D">
        <w:t xml:space="preserve"> =&gt; '0'));</w:t>
      </w:r>
    </w:p>
    <w:p w14:paraId="2A9F0E43" w14:textId="77777777" w:rsidR="005D3A83" w:rsidRPr="00377F0D" w:rsidRDefault="005D3A83" w:rsidP="005D3A83">
      <w:pPr>
        <w:pStyle w:val="Zdrojovkd"/>
      </w:pPr>
      <w:proofErr w:type="spellStart"/>
      <w:r w:rsidRPr="00377F0D">
        <w:t>begin</w:t>
      </w:r>
      <w:proofErr w:type="spellEnd"/>
    </w:p>
    <w:p w14:paraId="32F2E08E" w14:textId="77777777" w:rsidR="005D3A83" w:rsidRPr="00377F0D" w:rsidRDefault="005D3A83" w:rsidP="005D3A83">
      <w:pPr>
        <w:pStyle w:val="Zdrojovkd"/>
      </w:pPr>
      <w:r w:rsidRPr="00377F0D">
        <w:t xml:space="preserve">    </w:t>
      </w:r>
      <w:proofErr w:type="spellStart"/>
      <w:r w:rsidRPr="00377F0D">
        <w:t>RegProcess</w:t>
      </w:r>
      <w:proofErr w:type="spellEnd"/>
      <w:r w:rsidRPr="00377F0D">
        <w:t xml:space="preserve"> : </w:t>
      </w:r>
      <w:proofErr w:type="spellStart"/>
      <w:r w:rsidRPr="00377F0D">
        <w:t>process</w:t>
      </w:r>
      <w:proofErr w:type="spellEnd"/>
      <w:r w:rsidRPr="00377F0D">
        <w:t xml:space="preserve"> (</w:t>
      </w:r>
      <w:proofErr w:type="spellStart"/>
      <w:r w:rsidRPr="00377F0D">
        <w:t>clk</w:t>
      </w:r>
      <w:proofErr w:type="spellEnd"/>
      <w:r w:rsidRPr="00377F0D">
        <w:t xml:space="preserve">) </w:t>
      </w:r>
      <w:proofErr w:type="spellStart"/>
      <w:r w:rsidRPr="00377F0D">
        <w:t>is</w:t>
      </w:r>
      <w:proofErr w:type="spellEnd"/>
    </w:p>
    <w:p w14:paraId="2A9D749D" w14:textId="77777777" w:rsidR="005D3A83" w:rsidRPr="00377F0D" w:rsidRDefault="005D3A83" w:rsidP="005D3A83">
      <w:pPr>
        <w:pStyle w:val="Zdrojovkd"/>
      </w:pPr>
      <w:r w:rsidRPr="00377F0D">
        <w:t xml:space="preserve">    </w:t>
      </w:r>
      <w:proofErr w:type="spellStart"/>
      <w:r w:rsidRPr="00377F0D">
        <w:t>begin</w:t>
      </w:r>
      <w:proofErr w:type="spellEnd"/>
    </w:p>
    <w:p w14:paraId="758F7A62" w14:textId="77777777" w:rsidR="005D3A83" w:rsidRPr="00377F0D" w:rsidRDefault="005D3A83" w:rsidP="005D3A83">
      <w:pPr>
        <w:pStyle w:val="Zdrojovkd"/>
      </w:pPr>
      <w:r w:rsidRPr="00377F0D">
        <w:t xml:space="preserve">        </w:t>
      </w:r>
      <w:proofErr w:type="spellStart"/>
      <w:r w:rsidRPr="00377F0D">
        <w:t>if</w:t>
      </w:r>
      <w:proofErr w:type="spellEnd"/>
      <w:r w:rsidRPr="00377F0D">
        <w:t xml:space="preserve"> </w:t>
      </w:r>
      <w:proofErr w:type="spellStart"/>
      <w:r w:rsidRPr="00377F0D">
        <w:t>rising_edge</w:t>
      </w:r>
      <w:proofErr w:type="spellEnd"/>
      <w:r w:rsidRPr="00377F0D">
        <w:t>(</w:t>
      </w:r>
      <w:proofErr w:type="spellStart"/>
      <w:r w:rsidRPr="00377F0D">
        <w:t>clk</w:t>
      </w:r>
      <w:proofErr w:type="spellEnd"/>
      <w:r w:rsidRPr="00377F0D">
        <w:t xml:space="preserve">) </w:t>
      </w:r>
      <w:proofErr w:type="spellStart"/>
      <w:r w:rsidRPr="00377F0D">
        <w:t>then</w:t>
      </w:r>
      <w:proofErr w:type="spellEnd"/>
    </w:p>
    <w:p w14:paraId="1C56E928" w14:textId="77777777" w:rsidR="005D3A83" w:rsidRPr="00377F0D" w:rsidRDefault="005D3A83" w:rsidP="005D3A83">
      <w:pPr>
        <w:pStyle w:val="Zdrojovkd"/>
      </w:pPr>
      <w:r w:rsidRPr="00377F0D">
        <w:t xml:space="preserve">            </w:t>
      </w:r>
      <w:proofErr w:type="spellStart"/>
      <w:r w:rsidRPr="00377F0D">
        <w:t>if</w:t>
      </w:r>
      <w:proofErr w:type="spellEnd"/>
      <w:r w:rsidRPr="00377F0D">
        <w:t xml:space="preserve"> </w:t>
      </w:r>
      <w:proofErr w:type="spellStart"/>
      <w:r w:rsidRPr="00377F0D">
        <w:t>rst</w:t>
      </w:r>
      <w:proofErr w:type="spellEnd"/>
      <w:r w:rsidRPr="00377F0D">
        <w:t xml:space="preserve"> = '1' </w:t>
      </w:r>
      <w:proofErr w:type="spellStart"/>
      <w:r w:rsidRPr="00377F0D">
        <w:t>then</w:t>
      </w:r>
      <w:proofErr w:type="spellEnd"/>
    </w:p>
    <w:p w14:paraId="4D3B5835" w14:textId="77777777" w:rsidR="005D3A83" w:rsidRPr="00377F0D" w:rsidRDefault="005D3A83" w:rsidP="005D3A83">
      <w:pPr>
        <w:pStyle w:val="Zdrojovkd"/>
      </w:pPr>
      <w:r w:rsidRPr="00377F0D">
        <w:t>                REG &lt;= (</w:t>
      </w:r>
      <w:proofErr w:type="spellStart"/>
      <w:r w:rsidRPr="00377F0D">
        <w:t>others</w:t>
      </w:r>
      <w:proofErr w:type="spellEnd"/>
      <w:r w:rsidRPr="00377F0D">
        <w:t xml:space="preserve"> =&gt; (</w:t>
      </w:r>
      <w:proofErr w:type="spellStart"/>
      <w:r w:rsidRPr="00377F0D">
        <w:t>others</w:t>
      </w:r>
      <w:proofErr w:type="spellEnd"/>
      <w:r w:rsidRPr="00377F0D">
        <w:t xml:space="preserve"> =&gt; '0'));</w:t>
      </w:r>
    </w:p>
    <w:p w14:paraId="78B3B753" w14:textId="77777777" w:rsidR="005D3A83" w:rsidRPr="00377F0D" w:rsidRDefault="005D3A83" w:rsidP="005D3A83">
      <w:pPr>
        <w:pStyle w:val="Zdrojovkd"/>
      </w:pPr>
      <w:r w:rsidRPr="00377F0D">
        <w:t xml:space="preserve">            </w:t>
      </w:r>
      <w:proofErr w:type="spellStart"/>
      <w:r w:rsidRPr="00377F0D">
        <w:t>else</w:t>
      </w:r>
      <w:proofErr w:type="spellEnd"/>
    </w:p>
    <w:p w14:paraId="218CF5B2" w14:textId="77777777" w:rsidR="005D3A83" w:rsidRPr="00377F0D" w:rsidRDefault="005D3A83" w:rsidP="005D3A83">
      <w:pPr>
        <w:pStyle w:val="Zdrojovkd"/>
      </w:pPr>
      <w:r w:rsidRPr="00377F0D">
        <w:t xml:space="preserve">                </w:t>
      </w:r>
      <w:proofErr w:type="spellStart"/>
      <w:r w:rsidRPr="00377F0D">
        <w:t>if</w:t>
      </w:r>
      <w:proofErr w:type="spellEnd"/>
      <w:r w:rsidRPr="00377F0D">
        <w:t xml:space="preserve"> WE3 = '1' and A3 /= "00000" </w:t>
      </w:r>
      <w:proofErr w:type="spellStart"/>
      <w:r w:rsidRPr="00377F0D">
        <w:t>then</w:t>
      </w:r>
      <w:proofErr w:type="spellEnd"/>
      <w:r w:rsidRPr="00377F0D">
        <w:t xml:space="preserve"> </w:t>
      </w:r>
    </w:p>
    <w:p w14:paraId="37BA81F6" w14:textId="77777777" w:rsidR="005D3A83" w:rsidRPr="00377F0D" w:rsidRDefault="005D3A83" w:rsidP="005D3A83">
      <w:pPr>
        <w:pStyle w:val="Zdrojovkd"/>
      </w:pPr>
      <w:r w:rsidRPr="00377F0D">
        <w:t>                    REG(</w:t>
      </w:r>
      <w:proofErr w:type="spellStart"/>
      <w:r w:rsidRPr="00377F0D">
        <w:t>to_integer</w:t>
      </w:r>
      <w:proofErr w:type="spellEnd"/>
      <w:r w:rsidRPr="00377F0D">
        <w:t>(</w:t>
      </w:r>
      <w:proofErr w:type="spellStart"/>
      <w:r w:rsidRPr="00377F0D">
        <w:t>unsigned</w:t>
      </w:r>
      <w:proofErr w:type="spellEnd"/>
      <w:r w:rsidRPr="00377F0D">
        <w:t>(A3))) &lt;= WD3;</w:t>
      </w:r>
    </w:p>
    <w:p w14:paraId="09187B1C" w14:textId="77777777" w:rsidR="005D3A83" w:rsidRPr="00377F0D" w:rsidRDefault="005D3A83" w:rsidP="005D3A83">
      <w:pPr>
        <w:pStyle w:val="Zdrojovkd"/>
      </w:pPr>
      <w:r w:rsidRPr="00377F0D">
        <w:t xml:space="preserve">                end </w:t>
      </w:r>
      <w:proofErr w:type="spellStart"/>
      <w:r w:rsidRPr="00377F0D">
        <w:t>if</w:t>
      </w:r>
      <w:proofErr w:type="spellEnd"/>
      <w:r w:rsidRPr="00377F0D">
        <w:t>;</w:t>
      </w:r>
    </w:p>
    <w:p w14:paraId="0B379241" w14:textId="77777777" w:rsidR="005D3A83" w:rsidRPr="00377F0D" w:rsidRDefault="005D3A83" w:rsidP="005D3A83">
      <w:pPr>
        <w:pStyle w:val="Zdrojovkd"/>
      </w:pPr>
      <w:r w:rsidRPr="00377F0D">
        <w:t xml:space="preserve">            end </w:t>
      </w:r>
      <w:proofErr w:type="spellStart"/>
      <w:r w:rsidRPr="00377F0D">
        <w:t>if</w:t>
      </w:r>
      <w:proofErr w:type="spellEnd"/>
      <w:r w:rsidRPr="00377F0D">
        <w:t>;</w:t>
      </w:r>
    </w:p>
    <w:p w14:paraId="6DF27A1D" w14:textId="77777777" w:rsidR="005D3A83" w:rsidRPr="00377F0D" w:rsidRDefault="005D3A83" w:rsidP="005D3A83">
      <w:pPr>
        <w:pStyle w:val="Zdrojovkd"/>
      </w:pPr>
      <w:r w:rsidRPr="00377F0D">
        <w:lastRenderedPageBreak/>
        <w:t xml:space="preserve">        end </w:t>
      </w:r>
      <w:proofErr w:type="spellStart"/>
      <w:r w:rsidRPr="00377F0D">
        <w:t>if</w:t>
      </w:r>
      <w:proofErr w:type="spellEnd"/>
      <w:r w:rsidRPr="00377F0D">
        <w:t>;</w:t>
      </w:r>
    </w:p>
    <w:p w14:paraId="0A4394B6" w14:textId="77777777" w:rsidR="005D3A83" w:rsidRPr="00377F0D" w:rsidRDefault="005D3A83" w:rsidP="005D3A83">
      <w:pPr>
        <w:pStyle w:val="Zdrojovkd"/>
      </w:pPr>
      <w:r w:rsidRPr="00377F0D">
        <w:t xml:space="preserve">    end </w:t>
      </w:r>
      <w:proofErr w:type="spellStart"/>
      <w:r w:rsidRPr="00377F0D">
        <w:t>process</w:t>
      </w:r>
      <w:proofErr w:type="spellEnd"/>
      <w:r w:rsidRPr="00377F0D">
        <w:t xml:space="preserve"> </w:t>
      </w:r>
      <w:proofErr w:type="spellStart"/>
      <w:r w:rsidRPr="00377F0D">
        <w:t>RegProcess</w:t>
      </w:r>
      <w:proofErr w:type="spellEnd"/>
      <w:r w:rsidRPr="00377F0D">
        <w:t>;</w:t>
      </w:r>
    </w:p>
    <w:p w14:paraId="5DACCC6D" w14:textId="77777777" w:rsidR="005D3A83" w:rsidRPr="00377F0D" w:rsidRDefault="005D3A83" w:rsidP="005D3A83">
      <w:pPr>
        <w:pStyle w:val="Zdrojovkd"/>
      </w:pPr>
      <w:r w:rsidRPr="00377F0D">
        <w:t>    RD1 &lt;= REG(</w:t>
      </w:r>
      <w:proofErr w:type="spellStart"/>
      <w:r w:rsidRPr="00377F0D">
        <w:t>to_integer</w:t>
      </w:r>
      <w:proofErr w:type="spellEnd"/>
      <w:r w:rsidRPr="00377F0D">
        <w:t>(</w:t>
      </w:r>
      <w:proofErr w:type="spellStart"/>
      <w:r w:rsidRPr="00377F0D">
        <w:t>unsigned</w:t>
      </w:r>
      <w:proofErr w:type="spellEnd"/>
      <w:r w:rsidRPr="00377F0D">
        <w:t>(A1)));</w:t>
      </w:r>
    </w:p>
    <w:p w14:paraId="492B6849" w14:textId="0B7ED869" w:rsidR="005D3A83" w:rsidRPr="00377F0D" w:rsidRDefault="005D3A83" w:rsidP="005D3A83">
      <w:pPr>
        <w:pStyle w:val="Zdrojovkd"/>
      </w:pPr>
      <w:r w:rsidRPr="00377F0D">
        <w:t>    RD2 &lt;= REG(</w:t>
      </w:r>
      <w:proofErr w:type="spellStart"/>
      <w:r w:rsidRPr="00377F0D">
        <w:t>to_integer</w:t>
      </w:r>
      <w:proofErr w:type="spellEnd"/>
      <w:r w:rsidRPr="00377F0D">
        <w:t>(</w:t>
      </w:r>
      <w:proofErr w:type="spellStart"/>
      <w:r w:rsidRPr="00377F0D">
        <w:t>unsigned</w:t>
      </w:r>
      <w:proofErr w:type="spellEnd"/>
      <w:r w:rsidRPr="00377F0D">
        <w:t>(A2)));</w:t>
      </w:r>
    </w:p>
    <w:p w14:paraId="214C8792" w14:textId="77777777" w:rsidR="005D3A83" w:rsidRPr="00377F0D" w:rsidRDefault="005D3A83" w:rsidP="005D3A83">
      <w:pPr>
        <w:pStyle w:val="Zdrojovkd"/>
      </w:pPr>
      <w:r w:rsidRPr="00377F0D">
        <w:t xml:space="preserve">    </w:t>
      </w:r>
    </w:p>
    <w:p w14:paraId="294BF094" w14:textId="5F639EAA" w:rsidR="005D3A83" w:rsidRPr="00377F0D" w:rsidRDefault="005D3A83" w:rsidP="005D3A83">
      <w:pPr>
        <w:pStyle w:val="Zdrojovkd"/>
      </w:pPr>
      <w:r w:rsidRPr="00377F0D">
        <w:t xml:space="preserve">end </w:t>
      </w:r>
      <w:proofErr w:type="spellStart"/>
      <w:r w:rsidRPr="00377F0D">
        <w:t>architecture</w:t>
      </w:r>
      <w:proofErr w:type="spellEnd"/>
      <w:r w:rsidRPr="00377F0D">
        <w:t xml:space="preserve"> </w:t>
      </w:r>
      <w:proofErr w:type="spellStart"/>
      <w:r w:rsidRPr="00377F0D">
        <w:t>behavioral</w:t>
      </w:r>
      <w:proofErr w:type="spellEnd"/>
      <w:r w:rsidRPr="00377F0D">
        <w:t>;</w:t>
      </w:r>
    </w:p>
    <w:p w14:paraId="7FDB25FA" w14:textId="513F6101" w:rsidR="0022079D" w:rsidRPr="00377F0D" w:rsidRDefault="00833CFC" w:rsidP="0022079D">
      <w:pPr>
        <w:pStyle w:val="Nadpis3"/>
      </w:pPr>
      <w:bookmarkStart w:id="33" w:name="_Toc198475146"/>
      <w:r w:rsidRPr="00377F0D">
        <w:t>Datová paměť</w:t>
      </w:r>
      <w:bookmarkEnd w:id="33"/>
    </w:p>
    <w:p w14:paraId="1660A722" w14:textId="5A724F4F" w:rsidR="007C5F02" w:rsidRPr="00377F0D" w:rsidRDefault="00144EE5" w:rsidP="00416A99">
      <w:r w:rsidRPr="00377F0D">
        <w:t xml:space="preserve">Procesor disponuje </w:t>
      </w:r>
      <w:r w:rsidR="00583CE3" w:rsidRPr="00377F0D">
        <w:t>512 bajtovou</w:t>
      </w:r>
      <w:r w:rsidRPr="00377F0D">
        <w:t xml:space="preserve"> dato</w:t>
      </w:r>
      <w:r w:rsidR="00583CE3" w:rsidRPr="00377F0D">
        <w:t>vou</w:t>
      </w:r>
      <w:r w:rsidRPr="00377F0D">
        <w:t xml:space="preserve"> paměti</w:t>
      </w:r>
      <w:r w:rsidR="004B1931" w:rsidRPr="00377F0D">
        <w:t xml:space="preserve">. </w:t>
      </w:r>
      <w:r w:rsidRPr="00377F0D">
        <w:t xml:space="preserve">V současné implementaci lze do paměti zapisovat pouze 4 bity najednou, ale </w:t>
      </w:r>
      <w:r w:rsidR="004B1931" w:rsidRPr="00377F0D">
        <w:t>kód</w:t>
      </w:r>
      <w:r w:rsidRPr="00377F0D">
        <w:t xml:space="preserve"> je navržen tak, aby v budoucnu podporoval zápis po jednotlivých bitech. Každý zápis je momentálně kontrolován, zda je zarovnán na čtyřbytovou hranici, </w:t>
      </w:r>
      <w:r w:rsidR="007C5F02" w:rsidRPr="00377F0D">
        <w:t>Tím se zajišťuje ochrana před nechtěným přepsáním jiných dat.</w:t>
      </w:r>
    </w:p>
    <w:p w14:paraId="75DD4D4C" w14:textId="131ADD10" w:rsidR="00A66757" w:rsidRPr="00377F0D" w:rsidRDefault="00A66757" w:rsidP="00A66757">
      <w:pPr>
        <w:pStyle w:val="Zdrojovkd"/>
        <w:rPr>
          <w:sz w:val="16"/>
          <w:szCs w:val="16"/>
        </w:rPr>
      </w:pPr>
      <w:proofErr w:type="spellStart"/>
      <w:r w:rsidRPr="00377F0D">
        <w:rPr>
          <w:sz w:val="16"/>
          <w:szCs w:val="16"/>
        </w:rPr>
        <w:t>architecture</w:t>
      </w:r>
      <w:proofErr w:type="spellEnd"/>
      <w:r w:rsidRPr="00377F0D">
        <w:rPr>
          <w:sz w:val="16"/>
          <w:szCs w:val="16"/>
        </w:rPr>
        <w:t xml:space="preserve"> </w:t>
      </w:r>
      <w:proofErr w:type="spellStart"/>
      <w:r w:rsidRPr="00377F0D">
        <w:rPr>
          <w:sz w:val="16"/>
          <w:szCs w:val="16"/>
        </w:rPr>
        <w:t>behavioral</w:t>
      </w:r>
      <w:proofErr w:type="spellEnd"/>
      <w:r w:rsidRPr="00377F0D">
        <w:rPr>
          <w:sz w:val="16"/>
          <w:szCs w:val="16"/>
        </w:rPr>
        <w:t xml:space="preserve"> of RAM</w:t>
      </w:r>
      <w:r w:rsidR="00777B1F" w:rsidRPr="00377F0D">
        <w:rPr>
          <w:sz w:val="16"/>
          <w:szCs w:val="16"/>
        </w:rPr>
        <w:t>512</w:t>
      </w:r>
      <w:r w:rsidRPr="00377F0D">
        <w:rPr>
          <w:sz w:val="16"/>
          <w:szCs w:val="16"/>
        </w:rPr>
        <w:t xml:space="preserve">x1 </w:t>
      </w:r>
      <w:proofErr w:type="spellStart"/>
      <w:r w:rsidRPr="00377F0D">
        <w:rPr>
          <w:sz w:val="16"/>
          <w:szCs w:val="16"/>
        </w:rPr>
        <w:t>is</w:t>
      </w:r>
      <w:proofErr w:type="spellEnd"/>
    </w:p>
    <w:p w14:paraId="45EB4D87" w14:textId="6A143425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type RAM_ARRAY </w:t>
      </w:r>
      <w:proofErr w:type="spellStart"/>
      <w:r w:rsidRPr="00377F0D">
        <w:rPr>
          <w:sz w:val="16"/>
          <w:szCs w:val="16"/>
        </w:rPr>
        <w:t>is</w:t>
      </w:r>
      <w:proofErr w:type="spellEnd"/>
      <w:r w:rsidRPr="00377F0D">
        <w:rPr>
          <w:sz w:val="16"/>
          <w:szCs w:val="16"/>
        </w:rPr>
        <w:t xml:space="preserve"> array (</w:t>
      </w:r>
      <w:r w:rsidR="00777B1F" w:rsidRPr="00377F0D">
        <w:rPr>
          <w:sz w:val="16"/>
          <w:szCs w:val="16"/>
        </w:rPr>
        <w:t>511</w:t>
      </w:r>
      <w:r w:rsidRPr="00377F0D">
        <w:rPr>
          <w:sz w:val="16"/>
          <w:szCs w:val="16"/>
        </w:rPr>
        <w:t xml:space="preserve"> downto 0) of std_logic_vector (7 downto 0);</w:t>
      </w:r>
    </w:p>
    <w:p w14:paraId="6F0A03B0" w14:textId="5E6661F2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</w:t>
      </w:r>
      <w:proofErr w:type="spellStart"/>
      <w:r w:rsidRPr="00377F0D">
        <w:rPr>
          <w:sz w:val="16"/>
          <w:szCs w:val="16"/>
        </w:rPr>
        <w:t>signal</w:t>
      </w:r>
      <w:proofErr w:type="spellEnd"/>
      <w:r w:rsidRPr="00377F0D">
        <w:rPr>
          <w:sz w:val="16"/>
          <w:szCs w:val="16"/>
        </w:rPr>
        <w:t xml:space="preserve"> RAM: RAM_</w:t>
      </w:r>
      <w:r w:rsidR="00777B1F" w:rsidRPr="00377F0D">
        <w:rPr>
          <w:sz w:val="16"/>
          <w:szCs w:val="16"/>
        </w:rPr>
        <w:t>ARRAY :</w:t>
      </w:r>
      <w:r w:rsidRPr="00377F0D">
        <w:rPr>
          <w:sz w:val="16"/>
          <w:szCs w:val="16"/>
        </w:rPr>
        <w:t>= (</w:t>
      </w:r>
      <w:proofErr w:type="spellStart"/>
      <w:r w:rsidRPr="00377F0D">
        <w:rPr>
          <w:sz w:val="16"/>
          <w:szCs w:val="16"/>
        </w:rPr>
        <w:t>others</w:t>
      </w:r>
      <w:proofErr w:type="spellEnd"/>
      <w:r w:rsidRPr="00377F0D">
        <w:rPr>
          <w:sz w:val="16"/>
          <w:szCs w:val="16"/>
        </w:rPr>
        <w:t xml:space="preserve"> =&gt; (</w:t>
      </w:r>
      <w:proofErr w:type="spellStart"/>
      <w:r w:rsidRPr="00377F0D">
        <w:rPr>
          <w:sz w:val="16"/>
          <w:szCs w:val="16"/>
        </w:rPr>
        <w:t>others</w:t>
      </w:r>
      <w:proofErr w:type="spellEnd"/>
      <w:r w:rsidRPr="00377F0D">
        <w:rPr>
          <w:sz w:val="16"/>
          <w:szCs w:val="16"/>
        </w:rPr>
        <w:t xml:space="preserve"> =&gt; '0'));</w:t>
      </w:r>
    </w:p>
    <w:p w14:paraId="6E3C7A5C" w14:textId="77777777" w:rsidR="00A66757" w:rsidRPr="00377F0D" w:rsidRDefault="00A66757" w:rsidP="00A66757">
      <w:pPr>
        <w:pStyle w:val="Zdrojovkd"/>
        <w:rPr>
          <w:sz w:val="16"/>
          <w:szCs w:val="16"/>
        </w:rPr>
      </w:pPr>
      <w:proofErr w:type="spellStart"/>
      <w:r w:rsidRPr="00377F0D">
        <w:rPr>
          <w:sz w:val="16"/>
          <w:szCs w:val="16"/>
        </w:rPr>
        <w:t>begin</w:t>
      </w:r>
      <w:proofErr w:type="spellEnd"/>
    </w:p>
    <w:p w14:paraId="212F0C57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</w:t>
      </w:r>
      <w:proofErr w:type="spellStart"/>
      <w:r w:rsidRPr="00377F0D">
        <w:rPr>
          <w:sz w:val="16"/>
          <w:szCs w:val="16"/>
        </w:rPr>
        <w:t>RAMProcess</w:t>
      </w:r>
      <w:proofErr w:type="spellEnd"/>
      <w:r w:rsidRPr="00377F0D">
        <w:rPr>
          <w:sz w:val="16"/>
          <w:szCs w:val="16"/>
        </w:rPr>
        <w:t xml:space="preserve"> : </w:t>
      </w:r>
      <w:proofErr w:type="spellStart"/>
      <w:r w:rsidRPr="00377F0D">
        <w:rPr>
          <w:sz w:val="16"/>
          <w:szCs w:val="16"/>
        </w:rPr>
        <w:t>process</w:t>
      </w:r>
      <w:proofErr w:type="spellEnd"/>
      <w:r w:rsidRPr="00377F0D">
        <w:rPr>
          <w:sz w:val="16"/>
          <w:szCs w:val="16"/>
        </w:rPr>
        <w:t xml:space="preserve"> (</w:t>
      </w:r>
      <w:proofErr w:type="spellStart"/>
      <w:r w:rsidRPr="00377F0D">
        <w:rPr>
          <w:sz w:val="16"/>
          <w:szCs w:val="16"/>
        </w:rPr>
        <w:t>clk</w:t>
      </w:r>
      <w:proofErr w:type="spellEnd"/>
      <w:r w:rsidRPr="00377F0D">
        <w:rPr>
          <w:sz w:val="16"/>
          <w:szCs w:val="16"/>
        </w:rPr>
        <w:t xml:space="preserve">) </w:t>
      </w:r>
      <w:proofErr w:type="spellStart"/>
      <w:r w:rsidRPr="00377F0D">
        <w:rPr>
          <w:sz w:val="16"/>
          <w:szCs w:val="16"/>
        </w:rPr>
        <w:t>is</w:t>
      </w:r>
      <w:proofErr w:type="spellEnd"/>
    </w:p>
    <w:p w14:paraId="24F9354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</w:t>
      </w:r>
      <w:proofErr w:type="spellStart"/>
      <w:r w:rsidRPr="00377F0D">
        <w:rPr>
          <w:sz w:val="16"/>
          <w:szCs w:val="16"/>
        </w:rPr>
        <w:t>begin</w:t>
      </w:r>
      <w:proofErr w:type="spellEnd"/>
    </w:p>
    <w:p w14:paraId="077CDBAE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 xml:space="preserve"> </w:t>
      </w:r>
      <w:proofErr w:type="spellStart"/>
      <w:r w:rsidRPr="00377F0D">
        <w:rPr>
          <w:sz w:val="16"/>
          <w:szCs w:val="16"/>
        </w:rPr>
        <w:t>rising_edge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clk</w:t>
      </w:r>
      <w:proofErr w:type="spellEnd"/>
      <w:r w:rsidRPr="00377F0D">
        <w:rPr>
          <w:sz w:val="16"/>
          <w:szCs w:val="16"/>
        </w:rPr>
        <w:t xml:space="preserve">) </w:t>
      </w:r>
      <w:proofErr w:type="spellStart"/>
      <w:r w:rsidRPr="00377F0D">
        <w:rPr>
          <w:sz w:val="16"/>
          <w:szCs w:val="16"/>
        </w:rPr>
        <w:t>then</w:t>
      </w:r>
      <w:proofErr w:type="spellEnd"/>
    </w:p>
    <w:p w14:paraId="5C044640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 xml:space="preserve"> </w:t>
      </w:r>
      <w:proofErr w:type="spellStart"/>
      <w:r w:rsidRPr="00377F0D">
        <w:rPr>
          <w:sz w:val="16"/>
          <w:szCs w:val="16"/>
        </w:rPr>
        <w:t>rst</w:t>
      </w:r>
      <w:proofErr w:type="spellEnd"/>
      <w:r w:rsidRPr="00377F0D">
        <w:rPr>
          <w:sz w:val="16"/>
          <w:szCs w:val="16"/>
        </w:rPr>
        <w:t xml:space="preserve"> = '1' </w:t>
      </w:r>
      <w:proofErr w:type="spellStart"/>
      <w:r w:rsidRPr="00377F0D">
        <w:rPr>
          <w:sz w:val="16"/>
          <w:szCs w:val="16"/>
        </w:rPr>
        <w:t>then</w:t>
      </w:r>
      <w:proofErr w:type="spellEnd"/>
    </w:p>
    <w:p w14:paraId="2B07ED41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RAM &lt;= (</w:t>
      </w:r>
      <w:proofErr w:type="spellStart"/>
      <w:r w:rsidRPr="00377F0D">
        <w:rPr>
          <w:sz w:val="16"/>
          <w:szCs w:val="16"/>
        </w:rPr>
        <w:t>others</w:t>
      </w:r>
      <w:proofErr w:type="spellEnd"/>
      <w:r w:rsidRPr="00377F0D">
        <w:rPr>
          <w:sz w:val="16"/>
          <w:szCs w:val="16"/>
        </w:rPr>
        <w:t xml:space="preserve"> =&gt; (</w:t>
      </w:r>
      <w:proofErr w:type="spellStart"/>
      <w:r w:rsidRPr="00377F0D">
        <w:rPr>
          <w:sz w:val="16"/>
          <w:szCs w:val="16"/>
        </w:rPr>
        <w:t>others</w:t>
      </w:r>
      <w:proofErr w:type="spellEnd"/>
      <w:r w:rsidRPr="00377F0D">
        <w:rPr>
          <w:sz w:val="16"/>
          <w:szCs w:val="16"/>
        </w:rPr>
        <w:t xml:space="preserve"> =&gt; '0'));</w:t>
      </w:r>
    </w:p>
    <w:p w14:paraId="6A258E95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else</w:t>
      </w:r>
      <w:proofErr w:type="spellEnd"/>
    </w:p>
    <w:p w14:paraId="3DDBDE45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 xml:space="preserve"> WE1 = '1' </w:t>
      </w:r>
      <w:proofErr w:type="spellStart"/>
      <w:r w:rsidRPr="00377F0D">
        <w:rPr>
          <w:sz w:val="16"/>
          <w:szCs w:val="16"/>
        </w:rPr>
        <w:t>then</w:t>
      </w:r>
      <w:proofErr w:type="spellEnd"/>
      <w:r w:rsidRPr="00377F0D">
        <w:rPr>
          <w:sz w:val="16"/>
          <w:szCs w:val="16"/>
        </w:rPr>
        <w:t xml:space="preserve"> </w:t>
      </w:r>
    </w:p>
    <w:p w14:paraId="36EAC560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signed</w:t>
      </w:r>
      <w:proofErr w:type="spellEnd"/>
      <w:r w:rsidRPr="00377F0D">
        <w:rPr>
          <w:sz w:val="16"/>
          <w:szCs w:val="16"/>
        </w:rPr>
        <w:t>(A))) &lt;= WD1;</w:t>
      </w:r>
    </w:p>
    <w:p w14:paraId="67A2B237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end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>;</w:t>
      </w:r>
    </w:p>
    <w:p w14:paraId="679BC69D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 xml:space="preserve"> WE4 = '1' and 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 xml:space="preserve">(A) </w:t>
      </w:r>
      <w:proofErr w:type="spellStart"/>
      <w:r w:rsidRPr="00377F0D">
        <w:rPr>
          <w:sz w:val="16"/>
          <w:szCs w:val="16"/>
        </w:rPr>
        <w:t>mod</w:t>
      </w:r>
      <w:proofErr w:type="spellEnd"/>
      <w:r w:rsidRPr="00377F0D">
        <w:rPr>
          <w:sz w:val="16"/>
          <w:szCs w:val="16"/>
        </w:rPr>
        <w:t xml:space="preserve"> 4 = 0 </w:t>
      </w:r>
      <w:proofErr w:type="spellStart"/>
      <w:r w:rsidRPr="00377F0D">
        <w:rPr>
          <w:sz w:val="16"/>
          <w:szCs w:val="16"/>
        </w:rPr>
        <w:t>then</w:t>
      </w:r>
      <w:proofErr w:type="spellEnd"/>
      <w:r w:rsidRPr="00377F0D">
        <w:rPr>
          <w:sz w:val="16"/>
          <w:szCs w:val="16"/>
        </w:rPr>
        <w:t xml:space="preserve"> </w:t>
      </w:r>
    </w:p>
    <w:p w14:paraId="5E1F5EAF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(A))) &lt;= WD4(31 downto 24);</w:t>
      </w:r>
    </w:p>
    <w:p w14:paraId="74803DC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(A))+1) &lt;= WD4(23 downto 16);</w:t>
      </w:r>
    </w:p>
    <w:p w14:paraId="76CE21AD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(A))+2) &lt;= WD4(15 downto 8);</w:t>
      </w:r>
    </w:p>
    <w:p w14:paraId="5CEEE0C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   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(A))+3) &lt;= WD4(7 downto 0);</w:t>
      </w:r>
    </w:p>
    <w:p w14:paraId="53315681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    end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>;</w:t>
      </w:r>
    </w:p>
    <w:p w14:paraId="26D07F83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end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>;</w:t>
      </w:r>
    </w:p>
    <w:p w14:paraId="27B8869A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RD1 &lt;=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(A)));</w:t>
      </w:r>
    </w:p>
    <w:p w14:paraId="6D109CC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 xml:space="preserve">  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 xml:space="preserve">(A) </w:t>
      </w:r>
      <w:proofErr w:type="spellStart"/>
      <w:r w:rsidRPr="00377F0D">
        <w:rPr>
          <w:sz w:val="16"/>
          <w:szCs w:val="16"/>
        </w:rPr>
        <w:t>mod</w:t>
      </w:r>
      <w:proofErr w:type="spellEnd"/>
      <w:r w:rsidRPr="00377F0D">
        <w:rPr>
          <w:sz w:val="16"/>
          <w:szCs w:val="16"/>
        </w:rPr>
        <w:t xml:space="preserve"> 4 = 0 </w:t>
      </w:r>
      <w:proofErr w:type="spellStart"/>
      <w:r w:rsidRPr="00377F0D">
        <w:rPr>
          <w:sz w:val="16"/>
          <w:szCs w:val="16"/>
        </w:rPr>
        <w:t>then</w:t>
      </w:r>
      <w:proofErr w:type="spellEnd"/>
    </w:p>
    <w:p w14:paraId="315A9E03" w14:textId="2D7B778A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>                RD4 &lt;=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(A))) &amp;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(A))+1) &amp;                                                                       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(A))+2) &amp; RAM(</w:t>
      </w:r>
      <w:proofErr w:type="spellStart"/>
      <w:r w:rsidRPr="00377F0D">
        <w:rPr>
          <w:sz w:val="16"/>
          <w:szCs w:val="16"/>
        </w:rPr>
        <w:t>to_integer</w:t>
      </w:r>
      <w:proofErr w:type="spellEnd"/>
      <w:r w:rsidRPr="00377F0D">
        <w:rPr>
          <w:sz w:val="16"/>
          <w:szCs w:val="16"/>
        </w:rPr>
        <w:t>(</w:t>
      </w:r>
      <w:proofErr w:type="spellStart"/>
      <w:r w:rsidRPr="00377F0D">
        <w:rPr>
          <w:sz w:val="16"/>
          <w:szCs w:val="16"/>
        </w:rPr>
        <w:t>unsigned</w:t>
      </w:r>
      <w:proofErr w:type="spellEnd"/>
      <w:r w:rsidRPr="00377F0D">
        <w:rPr>
          <w:sz w:val="16"/>
          <w:szCs w:val="16"/>
        </w:rPr>
        <w:t>(A))+3);</w:t>
      </w:r>
    </w:p>
    <w:p w14:paraId="7C6CA357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    end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>;</w:t>
      </w:r>
    </w:p>
    <w:p w14:paraId="6EC34108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    end </w:t>
      </w:r>
      <w:proofErr w:type="spellStart"/>
      <w:r w:rsidRPr="00377F0D">
        <w:rPr>
          <w:sz w:val="16"/>
          <w:szCs w:val="16"/>
        </w:rPr>
        <w:t>if</w:t>
      </w:r>
      <w:proofErr w:type="spellEnd"/>
      <w:r w:rsidRPr="00377F0D">
        <w:rPr>
          <w:sz w:val="16"/>
          <w:szCs w:val="16"/>
        </w:rPr>
        <w:t>;</w:t>
      </w:r>
    </w:p>
    <w:p w14:paraId="53A2B6A2" w14:textId="77777777" w:rsidR="00A66757" w:rsidRPr="00377F0D" w:rsidRDefault="00A66757" w:rsidP="00A66757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t xml:space="preserve">    end </w:t>
      </w:r>
      <w:proofErr w:type="spellStart"/>
      <w:r w:rsidRPr="00377F0D">
        <w:rPr>
          <w:sz w:val="16"/>
          <w:szCs w:val="16"/>
        </w:rPr>
        <w:t>process</w:t>
      </w:r>
      <w:proofErr w:type="spellEnd"/>
      <w:r w:rsidRPr="00377F0D">
        <w:rPr>
          <w:sz w:val="16"/>
          <w:szCs w:val="16"/>
        </w:rPr>
        <w:t xml:space="preserve"> </w:t>
      </w:r>
      <w:proofErr w:type="spellStart"/>
      <w:r w:rsidRPr="00377F0D">
        <w:rPr>
          <w:sz w:val="16"/>
          <w:szCs w:val="16"/>
        </w:rPr>
        <w:t>RAMProcess</w:t>
      </w:r>
      <w:proofErr w:type="spellEnd"/>
      <w:r w:rsidRPr="00377F0D">
        <w:rPr>
          <w:sz w:val="16"/>
          <w:szCs w:val="16"/>
        </w:rPr>
        <w:t>;</w:t>
      </w:r>
    </w:p>
    <w:p w14:paraId="24453FE4" w14:textId="77777777" w:rsidR="00A66757" w:rsidRPr="00377F0D" w:rsidRDefault="00A66757" w:rsidP="00A66757">
      <w:pPr>
        <w:pStyle w:val="Zdrojovkd"/>
        <w:rPr>
          <w:sz w:val="16"/>
          <w:szCs w:val="16"/>
        </w:rPr>
      </w:pPr>
    </w:p>
    <w:p w14:paraId="75AE6B35" w14:textId="08CE3C7C" w:rsidR="00A66757" w:rsidRPr="00377F0D" w:rsidRDefault="00A66757" w:rsidP="00583CE3">
      <w:pPr>
        <w:pStyle w:val="Zdrojovkd"/>
        <w:rPr>
          <w:sz w:val="16"/>
          <w:szCs w:val="16"/>
        </w:rPr>
      </w:pPr>
      <w:r w:rsidRPr="00377F0D">
        <w:rPr>
          <w:sz w:val="16"/>
          <w:szCs w:val="16"/>
        </w:rPr>
        <w:lastRenderedPageBreak/>
        <w:t xml:space="preserve">end </w:t>
      </w:r>
      <w:proofErr w:type="spellStart"/>
      <w:r w:rsidRPr="00377F0D">
        <w:rPr>
          <w:sz w:val="16"/>
          <w:szCs w:val="16"/>
        </w:rPr>
        <w:t>architecture</w:t>
      </w:r>
      <w:proofErr w:type="spellEnd"/>
      <w:r w:rsidRPr="00377F0D">
        <w:rPr>
          <w:sz w:val="16"/>
          <w:szCs w:val="16"/>
        </w:rPr>
        <w:t xml:space="preserve"> </w:t>
      </w:r>
      <w:proofErr w:type="spellStart"/>
      <w:r w:rsidRPr="00377F0D">
        <w:rPr>
          <w:sz w:val="16"/>
          <w:szCs w:val="16"/>
        </w:rPr>
        <w:t>behavioral</w:t>
      </w:r>
      <w:proofErr w:type="spellEnd"/>
      <w:r w:rsidRPr="00377F0D">
        <w:rPr>
          <w:sz w:val="16"/>
          <w:szCs w:val="16"/>
        </w:rPr>
        <w:t>;</w:t>
      </w:r>
    </w:p>
    <w:p w14:paraId="080F3569" w14:textId="7BA3C444" w:rsidR="00AC0E83" w:rsidRPr="00377F0D" w:rsidRDefault="004B1931" w:rsidP="00416A99">
      <w:r w:rsidRPr="00377F0D">
        <w:t xml:space="preserve"> </w:t>
      </w:r>
      <w:r w:rsidR="009B3C94" w:rsidRPr="00377F0D">
        <w:t>Část paměťového prostoru není přístupná, protože je využita pro vstupní a výstupní zařízení. Konkrétně jsou na adresu 0 připojeny LED diody a na adresu 4 DIP přepínače.</w:t>
      </w:r>
    </w:p>
    <w:p w14:paraId="11B6F0D2" w14:textId="6090009D" w:rsidR="00416A99" w:rsidRPr="00377F0D" w:rsidRDefault="005D5B47" w:rsidP="00AC0E83">
      <w:r w:rsidRPr="00377F0D">
        <w:t>Zápis do paměti je řízen pomocí jednoduchého adresového dekodéru. Ten přijímá adresu z ALU, která ji vypočítá podle aktuálně vykonávané instrukce, a zároveň signál MemW. Pokud je MemW na hodnotě 1, dekodér podle výsledné adresy určí, zda se jedná o přístup k I/O zařízení (např. LED na adrese 0) nebo k běžné paměti. Na základě toho pak nastaví příslušný řídicí signál write enable. Obdobný princip se používá i při čtení, kdy se podle adresy rozhoduje, zda se data načítají z paměti nebo z I/O portů.</w:t>
      </w:r>
    </w:p>
    <w:p w14:paraId="5DE41E44" w14:textId="0459E1EF" w:rsidR="00644C1A" w:rsidRPr="00377F0D" w:rsidRDefault="00644C1A" w:rsidP="00644C1A">
      <w:pPr>
        <w:pStyle w:val="Zdrojovkd"/>
      </w:pPr>
      <w:proofErr w:type="spellStart"/>
      <w:r w:rsidRPr="00377F0D">
        <w:t>WELed</w:t>
      </w:r>
      <w:proofErr w:type="spellEnd"/>
      <w:r w:rsidRPr="00377F0D">
        <w:t xml:space="preserve"> &lt;= '1' </w:t>
      </w:r>
      <w:proofErr w:type="spellStart"/>
      <w:r w:rsidRPr="00377F0D">
        <w:t>when</w:t>
      </w:r>
      <w:proofErr w:type="spellEnd"/>
      <w:r w:rsidRPr="00377F0D">
        <w:t xml:space="preserve"> A = "00000000000" and WE = '1' </w:t>
      </w:r>
      <w:proofErr w:type="spellStart"/>
      <w:r w:rsidRPr="00377F0D">
        <w:t>else</w:t>
      </w:r>
      <w:proofErr w:type="spellEnd"/>
      <w:r w:rsidRPr="00377F0D">
        <w:t xml:space="preserve"> '0';</w:t>
      </w:r>
    </w:p>
    <w:p w14:paraId="136A0BD2" w14:textId="6576040A" w:rsidR="00644C1A" w:rsidRPr="00377F0D" w:rsidRDefault="00644C1A" w:rsidP="00644C1A">
      <w:pPr>
        <w:pStyle w:val="Zdrojovkd"/>
      </w:pPr>
      <w:r w:rsidRPr="00377F0D">
        <w:t xml:space="preserve">WERAM &lt;= '1' </w:t>
      </w:r>
      <w:proofErr w:type="spellStart"/>
      <w:r w:rsidRPr="00377F0D">
        <w:t>when</w:t>
      </w:r>
      <w:proofErr w:type="spellEnd"/>
      <w:r w:rsidRPr="00377F0D">
        <w:t xml:space="preserve"> A &gt; "00000000100" and WE = '1' </w:t>
      </w:r>
      <w:proofErr w:type="spellStart"/>
      <w:r w:rsidRPr="00377F0D">
        <w:t>else</w:t>
      </w:r>
      <w:proofErr w:type="spellEnd"/>
      <w:r w:rsidRPr="00377F0D">
        <w:t xml:space="preserve"> '0';</w:t>
      </w:r>
    </w:p>
    <w:p w14:paraId="66542717" w14:textId="77777777" w:rsidR="00644C1A" w:rsidRPr="00377F0D" w:rsidRDefault="00644C1A" w:rsidP="00644C1A">
      <w:pPr>
        <w:pStyle w:val="Zdrojovkd"/>
      </w:pPr>
    </w:p>
    <w:p w14:paraId="0F6DF7F5" w14:textId="6AF329A6" w:rsidR="00583CE3" w:rsidRPr="00377F0D" w:rsidRDefault="00644C1A" w:rsidP="00583CE3">
      <w:pPr>
        <w:pStyle w:val="Zdrojovkd"/>
      </w:pPr>
      <w:r w:rsidRPr="00377F0D">
        <w:t xml:space="preserve">Sel &lt;= '1' </w:t>
      </w:r>
      <w:proofErr w:type="spellStart"/>
      <w:r w:rsidRPr="00377F0D">
        <w:t>when</w:t>
      </w:r>
      <w:proofErr w:type="spellEnd"/>
      <w:r w:rsidRPr="00377F0D">
        <w:t xml:space="preserve"> A = "00000000100" </w:t>
      </w:r>
      <w:proofErr w:type="spellStart"/>
      <w:r w:rsidRPr="00377F0D">
        <w:t>else</w:t>
      </w:r>
      <w:proofErr w:type="spellEnd"/>
      <w:r w:rsidRPr="00377F0D">
        <w:t xml:space="preserve"> '0'</w:t>
      </w:r>
      <w:r w:rsidR="00F86EE1" w:rsidRPr="00377F0D">
        <w:t>;</w:t>
      </w:r>
    </w:p>
    <w:p w14:paraId="473948C4" w14:textId="2986BF65" w:rsidR="00583CE3" w:rsidRPr="00377F0D" w:rsidRDefault="00583CE3" w:rsidP="00583CE3">
      <w:pPr>
        <w:pStyle w:val="Nadpis3"/>
      </w:pPr>
      <w:bookmarkStart w:id="34" w:name="_Toc198475147"/>
      <w:r w:rsidRPr="00377F0D">
        <w:t>Instrukční paměť</w:t>
      </w:r>
      <w:bookmarkEnd w:id="34"/>
    </w:p>
    <w:p w14:paraId="036C7C8A" w14:textId="07333042" w:rsidR="00583CE3" w:rsidRPr="00377F0D" w:rsidRDefault="00583CE3" w:rsidP="00583CE3">
      <w:r w:rsidRPr="00377F0D">
        <w:t>Také instrukční paměť o velikosti 1 Kb (256 instrukcí). Instrukce jsou hard-coded, stačí jen referovat adresou a posílat ven instrukci. Nevýhodou tohoto přístupu je, že se při každé změně kódu musí znova kód sestavit. Kdybych v práci na procesoru pokračoval v maturitní práci, tak připojím paměť na svojí vlastní sběrnici, kde do ní půjde nahrávat, nebo použiji přímo externí flash paměť s instrukcemi, ale to je již nad rámec mé ročníkové práce. Na překlad assembler kódu jsem používal externí stránku uvedenou ve zdrojích</w:t>
      </w:r>
      <w:sdt>
        <w:sdtPr>
          <w:id w:val="-109745550"/>
          <w:citation/>
        </w:sdtPr>
        <w:sdtContent>
          <w:r w:rsidRPr="00377F0D">
            <w:fldChar w:fldCharType="begin"/>
          </w:r>
          <w:r w:rsidRPr="00377F0D">
            <w:instrText xml:space="preserve"> CITATION Lup23 \l 1029 </w:instrText>
          </w:r>
          <w:r w:rsidRPr="00377F0D">
            <w:fldChar w:fldCharType="separate"/>
          </w:r>
          <w:r w:rsidRPr="00377F0D">
            <w:t xml:space="preserve"> (2)</w:t>
          </w:r>
          <w:r w:rsidRPr="00377F0D">
            <w:fldChar w:fldCharType="end"/>
          </w:r>
        </w:sdtContent>
      </w:sdt>
      <w:r w:rsidRPr="00377F0D">
        <w:t>.</w:t>
      </w:r>
    </w:p>
    <w:p w14:paraId="73F2758C" w14:textId="77777777" w:rsidR="00583CE3" w:rsidRPr="00377F0D" w:rsidRDefault="00583CE3" w:rsidP="00583CE3">
      <w:pPr>
        <w:pStyle w:val="Citovanodstavec"/>
      </w:pPr>
      <w:proofErr w:type="spellStart"/>
      <w:r w:rsidRPr="00377F0D">
        <w:t>architecture</w:t>
      </w:r>
      <w:proofErr w:type="spellEnd"/>
      <w:r w:rsidRPr="00377F0D">
        <w:t xml:space="preserve"> </w:t>
      </w:r>
      <w:proofErr w:type="spellStart"/>
      <w:r w:rsidRPr="00377F0D">
        <w:t>behavioral</w:t>
      </w:r>
      <w:proofErr w:type="spellEnd"/>
      <w:r w:rsidRPr="00377F0D">
        <w:t xml:space="preserve"> of </w:t>
      </w:r>
      <w:proofErr w:type="spellStart"/>
      <w:r w:rsidRPr="00377F0D">
        <w:t>InstrMem</w:t>
      </w:r>
      <w:proofErr w:type="spellEnd"/>
      <w:r w:rsidRPr="00377F0D">
        <w:t xml:space="preserve"> </w:t>
      </w:r>
      <w:proofErr w:type="spellStart"/>
      <w:r w:rsidRPr="00377F0D">
        <w:t>is</w:t>
      </w:r>
      <w:proofErr w:type="spellEnd"/>
      <w:r w:rsidRPr="00377F0D">
        <w:t xml:space="preserve">    </w:t>
      </w:r>
    </w:p>
    <w:p w14:paraId="37947DA3" w14:textId="77777777" w:rsidR="00583CE3" w:rsidRPr="00377F0D" w:rsidRDefault="00583CE3" w:rsidP="00583CE3">
      <w:pPr>
        <w:pStyle w:val="Citovanodstavec"/>
      </w:pPr>
      <w:r w:rsidRPr="00377F0D">
        <w:t xml:space="preserve">    type RAM_ARRAY </w:t>
      </w:r>
      <w:proofErr w:type="spellStart"/>
      <w:r w:rsidRPr="00377F0D">
        <w:t>is</w:t>
      </w:r>
      <w:proofErr w:type="spellEnd"/>
      <w:r w:rsidRPr="00377F0D">
        <w:t xml:space="preserve"> array (0 to 1023) of std_logic_vector (7 downto 0);</w:t>
      </w:r>
    </w:p>
    <w:p w14:paraId="56A4A0C4" w14:textId="77777777" w:rsidR="00583CE3" w:rsidRPr="00377F0D" w:rsidRDefault="00583CE3" w:rsidP="00583CE3">
      <w:pPr>
        <w:pStyle w:val="Citovanodstavec"/>
      </w:pPr>
      <w:r w:rsidRPr="00377F0D">
        <w:t xml:space="preserve">    </w:t>
      </w:r>
      <w:proofErr w:type="spellStart"/>
      <w:r w:rsidRPr="00377F0D">
        <w:t>signal</w:t>
      </w:r>
      <w:proofErr w:type="spellEnd"/>
      <w:r w:rsidRPr="00377F0D">
        <w:t xml:space="preserve"> RAM: RAM_ARRAY :=(</w:t>
      </w:r>
    </w:p>
    <w:p w14:paraId="04B87525" w14:textId="77777777" w:rsidR="00583CE3" w:rsidRPr="00377F0D" w:rsidRDefault="00583CE3" w:rsidP="00583CE3">
      <w:pPr>
        <w:pStyle w:val="Citovanodstavec"/>
      </w:pPr>
      <w:r w:rsidRPr="00377F0D">
        <w:t>        x"00",x"16",x"86",x"93", --addi x13,x13,1  </w:t>
      </w:r>
    </w:p>
    <w:p w14:paraId="3372BC2C" w14:textId="77777777" w:rsidR="00583CE3" w:rsidRPr="00377F0D" w:rsidRDefault="00583CE3" w:rsidP="00583CE3">
      <w:pPr>
        <w:pStyle w:val="Citovanodstavec"/>
      </w:pPr>
      <w:r w:rsidRPr="00377F0D">
        <w:t>        x"00",x"56",x"06",x"13", --addi x12,x12,5</w:t>
      </w:r>
    </w:p>
    <w:p w14:paraId="2FF40E4A" w14:textId="77777777" w:rsidR="00583CE3" w:rsidRPr="00377F0D" w:rsidRDefault="00583CE3" w:rsidP="00583CE3">
      <w:pPr>
        <w:pStyle w:val="Citovanodstavec"/>
      </w:pPr>
      <w:r w:rsidRPr="00377F0D">
        <w:t>        x"00",x"40",x"25",x"03", --lw x10,4(x0)</w:t>
      </w:r>
    </w:p>
    <w:p w14:paraId="0B23E90E" w14:textId="41C4A4D3" w:rsidR="00583CE3" w:rsidRPr="00377F0D" w:rsidRDefault="00583CE3" w:rsidP="00583CE3">
      <w:pPr>
        <w:pStyle w:val="Citovanodstavec"/>
      </w:pPr>
      <w:r w:rsidRPr="00377F0D">
        <w:t>        …</w:t>
      </w:r>
    </w:p>
    <w:p w14:paraId="7BB07A1A" w14:textId="77777777" w:rsidR="00583CE3" w:rsidRPr="00377F0D" w:rsidRDefault="00583CE3" w:rsidP="00583CE3">
      <w:pPr>
        <w:pStyle w:val="Citovanodstavec"/>
      </w:pPr>
      <w:r w:rsidRPr="00377F0D">
        <w:t xml:space="preserve">        ); </w:t>
      </w:r>
    </w:p>
    <w:p w14:paraId="3C49243E" w14:textId="77777777" w:rsidR="00583CE3" w:rsidRPr="00377F0D" w:rsidRDefault="00583CE3" w:rsidP="00583CE3">
      <w:pPr>
        <w:pStyle w:val="Citovanodstavec"/>
      </w:pPr>
      <w:proofErr w:type="spellStart"/>
      <w:r w:rsidRPr="00377F0D">
        <w:t>begin</w:t>
      </w:r>
      <w:proofErr w:type="spellEnd"/>
    </w:p>
    <w:p w14:paraId="5D002E78" w14:textId="77777777" w:rsidR="00583CE3" w:rsidRPr="00377F0D" w:rsidRDefault="00583CE3" w:rsidP="00583CE3">
      <w:pPr>
        <w:pStyle w:val="Citovanodstavec"/>
      </w:pPr>
      <w:r w:rsidRPr="00377F0D">
        <w:lastRenderedPageBreak/>
        <w:t>    RD &lt;= RAM(</w:t>
      </w:r>
      <w:proofErr w:type="spellStart"/>
      <w:r w:rsidRPr="00377F0D">
        <w:t>to_integer</w:t>
      </w:r>
      <w:proofErr w:type="spellEnd"/>
      <w:r w:rsidRPr="00377F0D">
        <w:t>(</w:t>
      </w:r>
      <w:proofErr w:type="spellStart"/>
      <w:r w:rsidRPr="00377F0D">
        <w:t>signed</w:t>
      </w:r>
      <w:proofErr w:type="spellEnd"/>
      <w:r w:rsidRPr="00377F0D">
        <w:t>(A))) &amp; RAM(</w:t>
      </w:r>
      <w:proofErr w:type="spellStart"/>
      <w:r w:rsidRPr="00377F0D">
        <w:t>to_integer</w:t>
      </w:r>
      <w:proofErr w:type="spellEnd"/>
      <w:r w:rsidRPr="00377F0D">
        <w:t>(</w:t>
      </w:r>
      <w:proofErr w:type="spellStart"/>
      <w:r w:rsidRPr="00377F0D">
        <w:t>signed</w:t>
      </w:r>
      <w:proofErr w:type="spellEnd"/>
      <w:r w:rsidRPr="00377F0D">
        <w:t>(A))+1) &amp; RAM(</w:t>
      </w:r>
      <w:proofErr w:type="spellStart"/>
      <w:r w:rsidRPr="00377F0D">
        <w:t>to_integer</w:t>
      </w:r>
      <w:proofErr w:type="spellEnd"/>
      <w:r w:rsidRPr="00377F0D">
        <w:t>(</w:t>
      </w:r>
      <w:proofErr w:type="spellStart"/>
      <w:r w:rsidRPr="00377F0D">
        <w:t>signed</w:t>
      </w:r>
      <w:proofErr w:type="spellEnd"/>
      <w:r w:rsidRPr="00377F0D">
        <w:t>(A))+2) &amp; RAM(</w:t>
      </w:r>
      <w:proofErr w:type="spellStart"/>
      <w:r w:rsidRPr="00377F0D">
        <w:t>to_integer</w:t>
      </w:r>
      <w:proofErr w:type="spellEnd"/>
      <w:r w:rsidRPr="00377F0D">
        <w:t>(</w:t>
      </w:r>
      <w:proofErr w:type="spellStart"/>
      <w:r w:rsidRPr="00377F0D">
        <w:t>signed</w:t>
      </w:r>
      <w:proofErr w:type="spellEnd"/>
      <w:r w:rsidRPr="00377F0D">
        <w:t>(A))+3);</w:t>
      </w:r>
    </w:p>
    <w:p w14:paraId="6B03AA87" w14:textId="77777777" w:rsidR="00583CE3" w:rsidRPr="00377F0D" w:rsidRDefault="00583CE3" w:rsidP="00583CE3">
      <w:pPr>
        <w:pStyle w:val="Citovanodstavec"/>
      </w:pPr>
      <w:r w:rsidRPr="00377F0D">
        <w:t xml:space="preserve">end </w:t>
      </w:r>
      <w:proofErr w:type="spellStart"/>
      <w:r w:rsidRPr="00377F0D">
        <w:t>architecture</w:t>
      </w:r>
      <w:proofErr w:type="spellEnd"/>
      <w:r w:rsidRPr="00377F0D">
        <w:t xml:space="preserve"> </w:t>
      </w:r>
      <w:proofErr w:type="spellStart"/>
      <w:r w:rsidRPr="00377F0D">
        <w:t>behavioral</w:t>
      </w:r>
      <w:proofErr w:type="spellEnd"/>
      <w:r w:rsidRPr="00377F0D">
        <w:t>;</w:t>
      </w:r>
    </w:p>
    <w:p w14:paraId="2FA5B70F" w14:textId="3D2D1478" w:rsidR="00583CE3" w:rsidRPr="00377F0D" w:rsidRDefault="00583CE3" w:rsidP="00583CE3"/>
    <w:p w14:paraId="56A6AC00" w14:textId="4564FA2D" w:rsidR="00C440C4" w:rsidRPr="00377F0D" w:rsidRDefault="00B53547" w:rsidP="00C440C4">
      <w:pPr>
        <w:pStyle w:val="Nadpis2"/>
      </w:pPr>
      <w:bookmarkStart w:id="35" w:name="_Toc198475148"/>
      <w:r w:rsidRPr="00377F0D">
        <w:t>T</w:t>
      </w:r>
      <w:r w:rsidR="00C440C4" w:rsidRPr="00377F0D">
        <w:t>op</w:t>
      </w:r>
      <w:r w:rsidRPr="00377F0D">
        <w:t xml:space="preserve"> level architektura</w:t>
      </w:r>
      <w:bookmarkEnd w:id="35"/>
      <w:r w:rsidRPr="00377F0D">
        <w:t xml:space="preserve"> </w:t>
      </w:r>
    </w:p>
    <w:p w14:paraId="6B0D9C85" w14:textId="23AD16B1" w:rsidR="000D73BB" w:rsidRPr="00377F0D" w:rsidRDefault="000D73BB" w:rsidP="000D73BB">
      <w:r w:rsidRPr="00377F0D">
        <w:t>Na obrázku můžeme vidět, jak je celý systém zapojený</w:t>
      </w:r>
      <w:r w:rsidR="00377F0D">
        <w:t>.</w:t>
      </w:r>
      <w:r w:rsidRPr="00377F0D">
        <w:t xml:space="preserve"> </w:t>
      </w:r>
      <w:r w:rsidR="00377F0D">
        <w:t>D</w:t>
      </w:r>
      <w:r w:rsidRPr="00377F0D">
        <w:t xml:space="preserve">iagram je z většiny inspirovaný přednáškou od pana </w:t>
      </w:r>
      <w:r w:rsidRPr="00377F0D">
        <w:t>Ing. Michala Štěpanovského Ph.D</w:t>
      </w:r>
      <w:r w:rsidRPr="00377F0D">
        <w:t xml:space="preserve">. </w:t>
      </w:r>
      <w:sdt>
        <w:sdtPr>
          <w:id w:val="1078488686"/>
          <w:citation/>
        </w:sdtPr>
        <w:sdtContent>
          <w:r w:rsidRPr="00377F0D">
            <w:fldChar w:fldCharType="begin"/>
          </w:r>
          <w:r w:rsidRPr="00377F0D">
            <w:instrText xml:space="preserve"> CITATION 1 \l 1029 </w:instrText>
          </w:r>
          <w:r w:rsidRPr="00377F0D">
            <w:fldChar w:fldCharType="separate"/>
          </w:r>
          <w:r w:rsidRPr="00377F0D">
            <w:t>(1)</w:t>
          </w:r>
          <w:r w:rsidRPr="00377F0D">
            <w:fldChar w:fldCharType="end"/>
          </w:r>
        </w:sdtContent>
      </w:sdt>
      <w:r w:rsidRPr="00377F0D">
        <w:t>.</w:t>
      </w:r>
    </w:p>
    <w:p w14:paraId="502E7EB7" w14:textId="4DDE768D" w:rsidR="000D73BB" w:rsidRPr="00377F0D" w:rsidRDefault="000D73BB" w:rsidP="000D73BB">
      <w:r w:rsidRPr="00377F0D"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0EF28C12" wp14:editId="4D94B146">
                <wp:simplePos x="0" y="0"/>
                <wp:positionH relativeFrom="margin">
                  <wp:posOffset>-18107</wp:posOffset>
                </wp:positionH>
                <wp:positionV relativeFrom="paragraph">
                  <wp:posOffset>3979771</wp:posOffset>
                </wp:positionV>
                <wp:extent cx="5760720" cy="635"/>
                <wp:effectExtent l="0" t="0" r="0" b="5715"/>
                <wp:wrapTight wrapText="bothSides">
                  <wp:wrapPolygon edited="0">
                    <wp:start x="0" y="0"/>
                    <wp:lineTo x="0" y="20496"/>
                    <wp:lineTo x="21500" y="20496"/>
                    <wp:lineTo x="21500" y="0"/>
                    <wp:lineTo x="0" y="0"/>
                  </wp:wrapPolygon>
                </wp:wrapTight>
                <wp:docPr id="116750153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22627" w14:textId="58496A78" w:rsidR="003C3595" w:rsidRPr="00377F0D" w:rsidRDefault="003C3595" w:rsidP="003C3595">
                            <w:pPr>
                              <w:pStyle w:val="Titulek"/>
                              <w:rPr>
                                <w:sz w:val="34"/>
                                <w:szCs w:val="26"/>
                              </w:rPr>
                            </w:pPr>
                            <w:bookmarkStart w:id="36" w:name="_Toc198455871"/>
                            <w:bookmarkStart w:id="37" w:name="_Toc198472357"/>
                            <w:bookmarkStart w:id="38" w:name="_Toc198495540"/>
                            <w:bookmarkStart w:id="39" w:name="_Toc198495568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3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Diagram procesoru</w:t>
                            </w:r>
                            <w:bookmarkEnd w:id="36"/>
                            <w:bookmarkEnd w:id="37"/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28C12" id="_x0000_s1031" type="#_x0000_t202" style="position:absolute;left:0;text-align:left;margin-left:-1.45pt;margin-top:313.35pt;width:453.6pt;height:.05pt;z-index:-25164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" stroked="f">
                <v:textbox style="mso-fit-shape-to-text:t" inset="0,0,0,0">
                  <w:txbxContent>
                    <w:p w14:paraId="10C22627" w14:textId="58496A78" w:rsidR="003C3595" w:rsidRPr="00377F0D" w:rsidRDefault="003C3595" w:rsidP="003C3595">
                      <w:pPr>
                        <w:pStyle w:val="Titulek"/>
                        <w:rPr>
                          <w:sz w:val="34"/>
                          <w:szCs w:val="26"/>
                        </w:rPr>
                      </w:pPr>
                      <w:bookmarkStart w:id="40" w:name="_Toc198455871"/>
                      <w:bookmarkStart w:id="41" w:name="_Toc198472357"/>
                      <w:bookmarkStart w:id="42" w:name="_Toc198495540"/>
                      <w:bookmarkStart w:id="43" w:name="_Toc198495568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3</w:t>
                      </w:r>
                      <w:r w:rsidRPr="00377F0D">
                        <w:fldChar w:fldCharType="end"/>
                      </w:r>
                      <w:r w:rsidRPr="00377F0D">
                        <w:t xml:space="preserve"> Diagram procesoru</w:t>
                      </w:r>
                      <w:bookmarkEnd w:id="40"/>
                      <w:bookmarkEnd w:id="41"/>
                      <w:bookmarkEnd w:id="42"/>
                      <w:bookmarkEnd w:id="4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77F0D">
        <w:drawing>
          <wp:anchor distT="0" distB="0" distL="114300" distR="114300" simplePos="0" relativeHeight="251664896" behindDoc="1" locked="0" layoutInCell="1" allowOverlap="1" wp14:anchorId="13527008" wp14:editId="43A8720A">
            <wp:simplePos x="0" y="0"/>
            <wp:positionH relativeFrom="margin">
              <wp:align>left</wp:align>
            </wp:positionH>
            <wp:positionV relativeFrom="paragraph">
              <wp:posOffset>267705</wp:posOffset>
            </wp:positionV>
            <wp:extent cx="5760720" cy="3591560"/>
            <wp:effectExtent l="0" t="0" r="0" b="8890"/>
            <wp:wrapTight wrapText="bothSides">
              <wp:wrapPolygon edited="0">
                <wp:start x="0" y="0"/>
                <wp:lineTo x="0" y="21539"/>
                <wp:lineTo x="21500" y="21539"/>
                <wp:lineTo x="21500" y="0"/>
                <wp:lineTo x="0" y="0"/>
              </wp:wrapPolygon>
            </wp:wrapTight>
            <wp:docPr id="939983930" name="Obrázek 6" descr="Obsah obrázku text, diagram, Plán, schématické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83930" name="Obrázek 6" descr="Obsah obrázku text, diagram, Plán, schématické&#10;&#10;Obsah vygenerovaný umělou inteligencí může být nesprávný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B02A9" w14:textId="2F497B98" w:rsidR="006324D4" w:rsidRPr="00377F0D" w:rsidRDefault="006324D4" w:rsidP="006324D4"/>
    <w:p w14:paraId="6CF77F3C" w14:textId="01A931DE" w:rsidR="00EB7073" w:rsidRPr="00377F0D" w:rsidRDefault="00EB7073" w:rsidP="00EB7073"/>
    <w:p w14:paraId="73191556" w14:textId="124D0732" w:rsidR="00EF340F" w:rsidRPr="00377F0D" w:rsidRDefault="00EF340F" w:rsidP="00EF340F">
      <w:pPr>
        <w:pStyle w:val="Nadpis1"/>
      </w:pPr>
      <w:bookmarkStart w:id="44" w:name="_Toc198475149"/>
      <w:r w:rsidRPr="00377F0D">
        <w:lastRenderedPageBreak/>
        <w:t>Testování</w:t>
      </w:r>
      <w:bookmarkEnd w:id="44"/>
    </w:p>
    <w:p w14:paraId="6E7778A8" w14:textId="74B5330D" w:rsidR="00753559" w:rsidRPr="00377F0D" w:rsidRDefault="00753559" w:rsidP="00753559">
      <w:pPr>
        <w:pStyle w:val="Nadpis2"/>
      </w:pPr>
      <w:bookmarkStart w:id="45" w:name="_Toc198475150"/>
      <w:r w:rsidRPr="00377F0D">
        <w:t>Simulace</w:t>
      </w:r>
      <w:bookmarkEnd w:id="45"/>
    </w:p>
    <w:p w14:paraId="11016968" w14:textId="0149201B" w:rsidR="006606F7" w:rsidRPr="00377F0D" w:rsidRDefault="006606F7" w:rsidP="006606F7">
      <w:r w:rsidRPr="00377F0D">
        <w:t>Pro otestování funkčnosti jsem napsal jednoduchý program v assembleru, který bliká LED diodou, pokud je DIP přepínač vypnutý. Když ho zapnu, dioda přestane svítit.</w:t>
      </w:r>
    </w:p>
    <w:p w14:paraId="6B447FB4" w14:textId="77777777" w:rsidR="00922277" w:rsidRPr="00377F0D" w:rsidRDefault="00922277" w:rsidP="00922277">
      <w:pPr>
        <w:pStyle w:val="Zdrojovkd"/>
      </w:pPr>
      <w:r w:rsidRPr="00377F0D">
        <w:t xml:space="preserve">addi x13,x13,1  </w:t>
      </w:r>
    </w:p>
    <w:p w14:paraId="3DE4128E" w14:textId="77777777" w:rsidR="00922277" w:rsidRPr="00377F0D" w:rsidRDefault="00922277" w:rsidP="00922277">
      <w:pPr>
        <w:pStyle w:val="Zdrojovkd"/>
      </w:pPr>
      <w:r w:rsidRPr="00377F0D">
        <w:t>addi x12,x12,5</w:t>
      </w:r>
    </w:p>
    <w:p w14:paraId="71A8964B" w14:textId="77777777" w:rsidR="00922277" w:rsidRPr="00377F0D" w:rsidRDefault="00922277" w:rsidP="00922277">
      <w:pPr>
        <w:pStyle w:val="Zdrojovkd"/>
      </w:pPr>
      <w:r w:rsidRPr="00377F0D">
        <w:t>lw x10,4(x0)</w:t>
      </w:r>
    </w:p>
    <w:p w14:paraId="6B9AAABD" w14:textId="77777777" w:rsidR="00922277" w:rsidRPr="00377F0D" w:rsidRDefault="00922277" w:rsidP="00922277">
      <w:pPr>
        <w:pStyle w:val="Zdrojovkd"/>
      </w:pPr>
      <w:r w:rsidRPr="00377F0D">
        <w:t>beq x10,x0,-4</w:t>
      </w:r>
    </w:p>
    <w:p w14:paraId="2794F94A" w14:textId="77777777" w:rsidR="00922277" w:rsidRPr="00377F0D" w:rsidRDefault="00922277" w:rsidP="00922277">
      <w:pPr>
        <w:pStyle w:val="Zdrojovkd"/>
      </w:pPr>
      <w:r w:rsidRPr="00377F0D">
        <w:t>addi x11,x11,1</w:t>
      </w:r>
    </w:p>
    <w:p w14:paraId="192C63A0" w14:textId="77777777" w:rsidR="00922277" w:rsidRPr="00377F0D" w:rsidRDefault="00922277" w:rsidP="00922277">
      <w:pPr>
        <w:pStyle w:val="Zdrojovkd"/>
      </w:pPr>
      <w:r w:rsidRPr="00377F0D">
        <w:t>beq x11,x12,8</w:t>
      </w:r>
    </w:p>
    <w:p w14:paraId="56F6BF80" w14:textId="77777777" w:rsidR="00922277" w:rsidRPr="00377F0D" w:rsidRDefault="00922277" w:rsidP="00922277">
      <w:pPr>
        <w:pStyle w:val="Zdrojovkd"/>
      </w:pPr>
      <w:r w:rsidRPr="00377F0D">
        <w:t>beq x0,x0,-8</w:t>
      </w:r>
    </w:p>
    <w:p w14:paraId="531D6B30" w14:textId="77777777" w:rsidR="00922277" w:rsidRPr="00377F0D" w:rsidRDefault="00922277" w:rsidP="00922277">
      <w:pPr>
        <w:pStyle w:val="Zdrojovkd"/>
      </w:pPr>
      <w:r w:rsidRPr="00377F0D">
        <w:t>beq x14,x13,20</w:t>
      </w:r>
    </w:p>
    <w:p w14:paraId="2AA5FA8A" w14:textId="77777777" w:rsidR="00922277" w:rsidRPr="00377F0D" w:rsidRDefault="00922277" w:rsidP="00922277">
      <w:pPr>
        <w:pStyle w:val="Zdrojovkd"/>
      </w:pPr>
      <w:r w:rsidRPr="00377F0D">
        <w:t>sw x13,0(x0)</w:t>
      </w:r>
    </w:p>
    <w:p w14:paraId="3C893B67" w14:textId="77777777" w:rsidR="00922277" w:rsidRPr="00377F0D" w:rsidRDefault="00922277" w:rsidP="00922277">
      <w:pPr>
        <w:pStyle w:val="Zdrojovkd"/>
      </w:pPr>
      <w:r w:rsidRPr="00377F0D">
        <w:t>sub x11,x11,x12</w:t>
      </w:r>
    </w:p>
    <w:p w14:paraId="77B8ABE4" w14:textId="77777777" w:rsidR="00922277" w:rsidRPr="00377F0D" w:rsidRDefault="00922277" w:rsidP="00922277">
      <w:pPr>
        <w:pStyle w:val="Zdrojovkd"/>
      </w:pPr>
      <w:r w:rsidRPr="00377F0D">
        <w:t>addi x14,x14,1</w:t>
      </w:r>
    </w:p>
    <w:p w14:paraId="02A742FE" w14:textId="77777777" w:rsidR="00922277" w:rsidRPr="00377F0D" w:rsidRDefault="00922277" w:rsidP="00922277">
      <w:pPr>
        <w:pStyle w:val="Zdrojovkd"/>
      </w:pPr>
      <w:r w:rsidRPr="00377F0D">
        <w:t>beq x0,x0,-28</w:t>
      </w:r>
    </w:p>
    <w:p w14:paraId="79B9ED03" w14:textId="77777777" w:rsidR="00922277" w:rsidRPr="00377F0D" w:rsidRDefault="00922277" w:rsidP="00922277">
      <w:pPr>
        <w:pStyle w:val="Zdrojovkd"/>
      </w:pPr>
    </w:p>
    <w:p w14:paraId="65C1B2CF" w14:textId="77777777" w:rsidR="00922277" w:rsidRPr="00377F0D" w:rsidRDefault="00922277" w:rsidP="00922277">
      <w:pPr>
        <w:pStyle w:val="Zdrojovkd"/>
      </w:pPr>
      <w:r w:rsidRPr="00377F0D">
        <w:t>sw x0,0(x0)</w:t>
      </w:r>
    </w:p>
    <w:p w14:paraId="52F5934E" w14:textId="77777777" w:rsidR="00922277" w:rsidRPr="00377F0D" w:rsidRDefault="00922277" w:rsidP="00922277">
      <w:pPr>
        <w:pStyle w:val="Zdrojovkd"/>
      </w:pPr>
      <w:r w:rsidRPr="00377F0D">
        <w:t>sub x11,x11,x12</w:t>
      </w:r>
    </w:p>
    <w:p w14:paraId="3220FB97" w14:textId="77777777" w:rsidR="00922277" w:rsidRPr="00377F0D" w:rsidRDefault="00922277" w:rsidP="00922277">
      <w:pPr>
        <w:pStyle w:val="Zdrojovkd"/>
      </w:pPr>
      <w:r w:rsidRPr="00377F0D">
        <w:t>sub x14,x14,x13</w:t>
      </w:r>
    </w:p>
    <w:p w14:paraId="49833CDC" w14:textId="5EE2E064" w:rsidR="006D60D2" w:rsidRPr="00377F0D" w:rsidRDefault="00922277" w:rsidP="00922277">
      <w:pPr>
        <w:pStyle w:val="Zdrojovkd"/>
      </w:pPr>
      <w:r w:rsidRPr="00377F0D">
        <w:t>beq x0,x0,-56</w:t>
      </w:r>
    </w:p>
    <w:p w14:paraId="07CE115F" w14:textId="25E10C2B" w:rsidR="003C3595" w:rsidRPr="00377F0D" w:rsidRDefault="00D11A5B" w:rsidP="003C3595">
      <w:pPr>
        <w:keepNext/>
      </w:pPr>
      <w:r w:rsidRPr="00377F0D">
        <w:t>Kód jsem následně otestoval v simulátoru ISIM a dostal tento výsledek</w:t>
      </w:r>
      <w:r w:rsidR="00583CE3" w:rsidRPr="00377F0D">
        <w:t xml:space="preserve"> </w:t>
      </w:r>
      <w:r w:rsidR="00DE5CD4" w:rsidRPr="00377F0D">
        <w:drawing>
          <wp:inline distT="0" distB="0" distL="0" distR="0" wp14:anchorId="1FE2EBF2" wp14:editId="5AF4E83E">
            <wp:extent cx="5760720" cy="402590"/>
            <wp:effectExtent l="0" t="0" r="0" b="0"/>
            <wp:docPr id="1125581953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81953" name="Obrázek 1125581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373E" w14:textId="78E6B83B" w:rsidR="00922277" w:rsidRPr="00377F0D" w:rsidRDefault="003C3595" w:rsidP="003C3595">
      <w:pPr>
        <w:pStyle w:val="Titulek"/>
      </w:pPr>
      <w:bookmarkStart w:id="46" w:name="_Toc198455872"/>
      <w:bookmarkStart w:id="47" w:name="_Toc198472358"/>
      <w:bookmarkStart w:id="48" w:name="_Toc198495541"/>
      <w:bookmarkStart w:id="49" w:name="_Toc198495569"/>
      <w:r w:rsidRPr="00377F0D">
        <w:t xml:space="preserve">Obrázek </w:t>
      </w:r>
      <w:r w:rsidRPr="00377F0D">
        <w:fldChar w:fldCharType="begin"/>
      </w:r>
      <w:r w:rsidRPr="00377F0D">
        <w:instrText xml:space="preserve"> SEQ Obrázek \* ARABIC </w:instrText>
      </w:r>
      <w:r w:rsidRPr="00377F0D">
        <w:fldChar w:fldCharType="separate"/>
      </w:r>
      <w:r w:rsidR="000D73BB" w:rsidRPr="00377F0D">
        <w:t>4</w:t>
      </w:r>
      <w:r w:rsidRPr="00377F0D">
        <w:fldChar w:fldCharType="end"/>
      </w:r>
      <w:r w:rsidRPr="00377F0D">
        <w:t xml:space="preserve"> nefunkční graf</w:t>
      </w:r>
      <w:bookmarkEnd w:id="46"/>
      <w:bookmarkEnd w:id="47"/>
      <w:bookmarkEnd w:id="48"/>
      <w:bookmarkEnd w:id="49"/>
    </w:p>
    <w:p w14:paraId="02530248" w14:textId="7962B376" w:rsidR="00E969FF" w:rsidRPr="00377F0D" w:rsidRDefault="00E969FF" w:rsidP="00E969FF">
      <w:r w:rsidRPr="00377F0D">
        <w:t>V tento moment jsem začal testovat každou komponentu jednotlivě a začal hledat chyby</w:t>
      </w:r>
      <w:r w:rsidR="0013653C" w:rsidRPr="00377F0D">
        <w:t>:</w:t>
      </w:r>
    </w:p>
    <w:p w14:paraId="458B34DC" w14:textId="2DF98286" w:rsidR="00E969FF" w:rsidRPr="00377F0D" w:rsidRDefault="00E969FF" w:rsidP="00E969FF">
      <w:pPr>
        <w:pStyle w:val="Odstavecseseznamem"/>
        <w:numPr>
          <w:ilvl w:val="0"/>
          <w:numId w:val="26"/>
        </w:numPr>
      </w:pPr>
      <w:r w:rsidRPr="00377F0D">
        <w:t xml:space="preserve">Při psaní instrukční paměti jsem narazil na problém, že jsem paměť četl odzadu jelikož používám v celém kódu logiku „downto“. </w:t>
      </w:r>
      <w:r w:rsidR="00047AB8" w:rsidRPr="00377F0D">
        <w:t xml:space="preserve">Takže jsem místo toho použil </w:t>
      </w:r>
      <w:r w:rsidRPr="00377F0D">
        <w:t>logiku „to“ aby se dalo do paměti pohodlněji zapisovat.</w:t>
      </w:r>
    </w:p>
    <w:p w14:paraId="7E926C1B" w14:textId="1F375D23" w:rsidR="00A03C67" w:rsidRPr="00377F0D" w:rsidRDefault="00321AB8" w:rsidP="00A03C67">
      <w:pPr>
        <w:pStyle w:val="Odstavecseseznamem"/>
        <w:numPr>
          <w:ilvl w:val="0"/>
          <w:numId w:val="26"/>
        </w:numPr>
      </w:pPr>
      <w:r w:rsidRPr="00377F0D">
        <w:t xml:space="preserve">V top </w:t>
      </w:r>
      <w:r w:rsidR="00075B82" w:rsidRPr="00377F0D">
        <w:t>hierarchii jsem zjistil že jsem měl vyměněné vstupní signály u led diody</w:t>
      </w:r>
    </w:p>
    <w:p w14:paraId="619A41F8" w14:textId="05F4C25A" w:rsidR="00A03C67" w:rsidRPr="00377F0D" w:rsidRDefault="00BD2F53" w:rsidP="00A03C67">
      <w:pPr>
        <w:ind w:firstLine="0"/>
      </w:pPr>
      <w:r w:rsidRPr="00377F0D">
        <w:lastRenderedPageBreak/>
        <w:t>Což ale situaci nevyřešilo a v tento moment jsem měl již každou jednotlivou komponentu v izolaci funkční</w:t>
      </w:r>
      <w:r w:rsidR="00082ABB" w:rsidRPr="00377F0D">
        <w:t xml:space="preserve">. Pan </w:t>
      </w:r>
      <w:r w:rsidR="00217932" w:rsidRPr="00377F0D">
        <w:t>S</w:t>
      </w:r>
      <w:r w:rsidR="00082ABB" w:rsidRPr="00377F0D">
        <w:t>och</w:t>
      </w:r>
      <w:r w:rsidR="00217932" w:rsidRPr="00377F0D">
        <w:t>a</w:t>
      </w:r>
      <w:r w:rsidR="00082ABB" w:rsidRPr="00377F0D">
        <w:t xml:space="preserve"> mi poradil na začátku simulace poslat signál reset </w:t>
      </w:r>
      <w:r w:rsidR="004D1407" w:rsidRPr="00377F0D">
        <w:t xml:space="preserve">což problém </w:t>
      </w:r>
      <w:r w:rsidR="00217932" w:rsidRPr="00377F0D">
        <w:t xml:space="preserve">vyřešilo </w:t>
      </w:r>
      <w:r w:rsidR="004D1407" w:rsidRPr="00377F0D">
        <w:t xml:space="preserve">a už jen stačilo opravit assembler kód (upravit délku </w:t>
      </w:r>
      <w:r w:rsidR="00BC628E" w:rsidRPr="00377F0D">
        <w:t>skoků) a</w:t>
      </w:r>
      <w:r w:rsidR="004D1407" w:rsidRPr="00377F0D">
        <w:t xml:space="preserve"> dostal jsem tento výsledek:</w:t>
      </w:r>
    </w:p>
    <w:p w14:paraId="0877B851" w14:textId="65FCFB22" w:rsidR="00E969FF" w:rsidRPr="00377F0D" w:rsidRDefault="003C3595" w:rsidP="00E969FF">
      <w:pPr>
        <w:rPr>
          <w:color w:val="FF0000"/>
        </w:rPr>
      </w:pPr>
      <w:r w:rsidRPr="00377F0D"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53B33A0" wp14:editId="152413A1">
                <wp:simplePos x="0" y="0"/>
                <wp:positionH relativeFrom="column">
                  <wp:posOffset>236220</wp:posOffset>
                </wp:positionH>
                <wp:positionV relativeFrom="paragraph">
                  <wp:posOffset>693420</wp:posOffset>
                </wp:positionV>
                <wp:extent cx="5519420" cy="635"/>
                <wp:effectExtent l="0" t="0" r="0" b="0"/>
                <wp:wrapSquare wrapText="bothSides"/>
                <wp:docPr id="782805240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58B67" w14:textId="2D9B0772" w:rsidR="003C3595" w:rsidRPr="00377F0D" w:rsidRDefault="003C3595" w:rsidP="003C3595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50" w:name="_Toc198455873"/>
                            <w:bookmarkStart w:id="51" w:name="_Toc198472359"/>
                            <w:bookmarkStart w:id="52" w:name="_Toc198495542"/>
                            <w:bookmarkStart w:id="53" w:name="_Toc198495570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5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funkční graf</w:t>
                            </w:r>
                            <w:bookmarkEnd w:id="50"/>
                            <w:bookmarkEnd w:id="51"/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B33A0" id="_x0000_s1032" type="#_x0000_t202" style="position:absolute;left:0;text-align:left;margin-left:18.6pt;margin-top:54.6pt;width:434.6pt;height:.0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FBGQ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KxmH36MCeXJN/N+0X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" stroked="f">
                <v:textbox style="mso-fit-shape-to-text:t" inset="0,0,0,0">
                  <w:txbxContent>
                    <w:p w14:paraId="1D658B67" w14:textId="2D9B0772" w:rsidR="003C3595" w:rsidRPr="00377F0D" w:rsidRDefault="003C3595" w:rsidP="003C3595">
                      <w:pPr>
                        <w:pStyle w:val="Titulek"/>
                        <w:rPr>
                          <w:szCs w:val="22"/>
                        </w:rPr>
                      </w:pPr>
                      <w:bookmarkStart w:id="54" w:name="_Toc198455873"/>
                      <w:bookmarkStart w:id="55" w:name="_Toc198472359"/>
                      <w:bookmarkStart w:id="56" w:name="_Toc198495542"/>
                      <w:bookmarkStart w:id="57" w:name="_Toc198495570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5</w:t>
                      </w:r>
                      <w:r w:rsidRPr="00377F0D">
                        <w:fldChar w:fldCharType="end"/>
                      </w:r>
                      <w:r w:rsidRPr="00377F0D">
                        <w:t xml:space="preserve"> funkční graf</w:t>
                      </w:r>
                      <w:bookmarkEnd w:id="54"/>
                      <w:bookmarkEnd w:id="55"/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DE5CD4" w:rsidRPr="00377F0D">
        <w:drawing>
          <wp:anchor distT="0" distB="0" distL="114300" distR="114300" simplePos="0" relativeHeight="251668992" behindDoc="0" locked="0" layoutInCell="1" allowOverlap="1" wp14:anchorId="6BE40597" wp14:editId="76D7D8BA">
            <wp:simplePos x="0" y="0"/>
            <wp:positionH relativeFrom="margin">
              <wp:align>right</wp:align>
            </wp:positionH>
            <wp:positionV relativeFrom="paragraph">
              <wp:posOffset>113014</wp:posOffset>
            </wp:positionV>
            <wp:extent cx="5519824" cy="523875"/>
            <wp:effectExtent l="0" t="0" r="5080" b="0"/>
            <wp:wrapSquare wrapText="bothSides"/>
            <wp:docPr id="204264788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7885" name="Obrázek 204264788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29"/>
                    <a:stretch/>
                  </pic:blipFill>
                  <pic:spPr bwMode="auto">
                    <a:xfrm>
                      <a:off x="0" y="0"/>
                      <a:ext cx="5519824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75DA" w:rsidRPr="00377F0D">
        <w:t>T</w:t>
      </w:r>
      <w:r w:rsidR="00E969FF" w:rsidRPr="00377F0D">
        <w:t xml:space="preserve">ato simulace ukazuje, že LED dioda bliká, když je vstupní tlačítko vypnuté (00000000), a zhasne, když je tlačítko zapnuté (00000001). </w:t>
      </w:r>
      <w:r w:rsidR="005275DA" w:rsidRPr="00377F0D">
        <w:t>C</w:t>
      </w:r>
      <w:r w:rsidR="00E969FF" w:rsidRPr="00377F0D">
        <w:t xml:space="preserve">ož odpovídá dřívějšímu popisu chování. </w:t>
      </w:r>
    </w:p>
    <w:p w14:paraId="0C016D32" w14:textId="64B6AB86" w:rsidR="00777B1F" w:rsidRPr="00377F0D" w:rsidRDefault="005316CF" w:rsidP="000D73BB">
      <w:pPr>
        <w:pStyle w:val="Nadpis2"/>
      </w:pPr>
      <w:bookmarkStart w:id="58" w:name="_Toc198475151"/>
      <w:r w:rsidRPr="00377F0D">
        <w:t>Reálné FPGA</w:t>
      </w:r>
      <w:bookmarkEnd w:id="58"/>
      <w:r w:rsidR="002A185F" w:rsidRPr="00377F0D">
        <w:t xml:space="preserve"> </w:t>
      </w:r>
    </w:p>
    <w:p w14:paraId="60307371" w14:textId="39F10ACF" w:rsidR="005316CF" w:rsidRPr="00377F0D" w:rsidRDefault="002A185F" w:rsidP="005316CF">
      <w:r w:rsidRPr="00377F0D"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3C048E8" wp14:editId="40C685AC">
                <wp:simplePos x="0" y="0"/>
                <wp:positionH relativeFrom="column">
                  <wp:posOffset>0</wp:posOffset>
                </wp:positionH>
                <wp:positionV relativeFrom="paragraph">
                  <wp:posOffset>3505835</wp:posOffset>
                </wp:positionV>
                <wp:extent cx="5760720" cy="635"/>
                <wp:effectExtent l="0" t="0" r="0" b="0"/>
                <wp:wrapSquare wrapText="bothSides"/>
                <wp:docPr id="130212659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A74F3" w14:textId="75006FB2" w:rsidR="002A185F" w:rsidRPr="00377F0D" w:rsidRDefault="002A185F" w:rsidP="002A185F">
                            <w:pPr>
                              <w:pStyle w:val="Titulek"/>
                              <w:rPr>
                                <w:szCs w:val="22"/>
                              </w:rPr>
                            </w:pPr>
                            <w:bookmarkStart w:id="59" w:name="_Toc198472360"/>
                            <w:bookmarkStart w:id="60" w:name="_Toc198495543"/>
                            <w:bookmarkStart w:id="61" w:name="_Toc198495571"/>
                            <w:r w:rsidRPr="00377F0D">
                              <w:t xml:space="preserve">Obrázek </w:t>
                            </w:r>
                            <w:r w:rsidRPr="00377F0D">
                              <w:fldChar w:fldCharType="begin"/>
                            </w:r>
                            <w:r w:rsidRPr="00377F0D">
                              <w:instrText xml:space="preserve"> SEQ Obrázek \* ARABIC </w:instrText>
                            </w:r>
                            <w:r w:rsidRPr="00377F0D">
                              <w:fldChar w:fldCharType="separate"/>
                            </w:r>
                            <w:r w:rsidR="000D73BB" w:rsidRPr="00377F0D">
                              <w:t>6</w:t>
                            </w:r>
                            <w:r w:rsidRPr="00377F0D">
                              <w:fldChar w:fldCharType="end"/>
                            </w:r>
                            <w:r w:rsidRPr="00377F0D">
                              <w:t xml:space="preserve"> přeplněné FPGA</w:t>
                            </w:r>
                            <w:bookmarkEnd w:id="59"/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048E8" id="_x0000_s1033" type="#_x0000_t202" style="position:absolute;left:0;text-align:left;margin-left:0;margin-top:276.05pt;width:453.6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" stroked="f">
                <v:textbox style="mso-fit-shape-to-text:t" inset="0,0,0,0">
                  <w:txbxContent>
                    <w:p w14:paraId="5B4A74F3" w14:textId="75006FB2" w:rsidR="002A185F" w:rsidRPr="00377F0D" w:rsidRDefault="002A185F" w:rsidP="002A185F">
                      <w:pPr>
                        <w:pStyle w:val="Titulek"/>
                        <w:rPr>
                          <w:szCs w:val="22"/>
                        </w:rPr>
                      </w:pPr>
                      <w:bookmarkStart w:id="62" w:name="_Toc198472360"/>
                      <w:bookmarkStart w:id="63" w:name="_Toc198495543"/>
                      <w:bookmarkStart w:id="64" w:name="_Toc198495571"/>
                      <w:r w:rsidRPr="00377F0D">
                        <w:t xml:space="preserve">Obrázek </w:t>
                      </w:r>
                      <w:r w:rsidRPr="00377F0D">
                        <w:fldChar w:fldCharType="begin"/>
                      </w:r>
                      <w:r w:rsidRPr="00377F0D">
                        <w:instrText xml:space="preserve"> SEQ Obrázek \* ARABIC </w:instrText>
                      </w:r>
                      <w:r w:rsidRPr="00377F0D">
                        <w:fldChar w:fldCharType="separate"/>
                      </w:r>
                      <w:r w:rsidR="000D73BB" w:rsidRPr="00377F0D">
                        <w:t>6</w:t>
                      </w:r>
                      <w:r w:rsidRPr="00377F0D">
                        <w:fldChar w:fldCharType="end"/>
                      </w:r>
                      <w:r w:rsidRPr="00377F0D">
                        <w:t xml:space="preserve"> přeplněné FPGA</w:t>
                      </w:r>
                      <w:bookmarkEnd w:id="62"/>
                      <w:bookmarkEnd w:id="63"/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 w:rsidRPr="00377F0D">
        <w:drawing>
          <wp:anchor distT="0" distB="0" distL="114300" distR="114300" simplePos="0" relativeHeight="251678208" behindDoc="0" locked="0" layoutInCell="1" allowOverlap="1" wp14:anchorId="5AE3418D" wp14:editId="192C2E63">
            <wp:simplePos x="0" y="0"/>
            <wp:positionH relativeFrom="margin">
              <wp:align>right</wp:align>
            </wp:positionH>
            <wp:positionV relativeFrom="paragraph">
              <wp:posOffset>566005</wp:posOffset>
            </wp:positionV>
            <wp:extent cx="5760720" cy="2882900"/>
            <wp:effectExtent l="0" t="0" r="0" b="0"/>
            <wp:wrapSquare wrapText="bothSides"/>
            <wp:docPr id="1817368682" name="Obrázek 4" descr="Obsah obrázku text, snímek obrazovky, číslo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8682" name="Obrázek 4" descr="Obsah obrázku text, snímek obrazovky, číslo, Písmo&#10;&#10;Obsah vygenerovaný umělou inteligencí může být nesprávný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0C1D" w:rsidRPr="00377F0D">
        <w:t>Po syntéze návrhu p</w:t>
      </w:r>
      <w:r w:rsidR="00583CE3" w:rsidRPr="00377F0D">
        <w:t xml:space="preserve">ři implementaci </w:t>
      </w:r>
      <w:r w:rsidR="00070C1D" w:rsidRPr="00377F0D">
        <w:t>se</w:t>
      </w:r>
      <w:r w:rsidR="00583CE3" w:rsidRPr="00377F0D">
        <w:t xml:space="preserve"> </w:t>
      </w:r>
      <w:r w:rsidR="00070C1D" w:rsidRPr="00377F0D">
        <w:t>ukázalo</w:t>
      </w:r>
      <w:r w:rsidRPr="00377F0D">
        <w:t xml:space="preserve"> že se mi procesor na FPGA nevešel, jak můžete vidět na obrázku 6 tak zabíral až 300 % velikosti. </w:t>
      </w:r>
    </w:p>
    <w:p w14:paraId="73B67571" w14:textId="77777777" w:rsidR="00777B1F" w:rsidRPr="00377F0D" w:rsidRDefault="00777B1F" w:rsidP="005316CF">
      <w:r w:rsidRPr="00377F0D">
        <w:t xml:space="preserve">Problém byl ve způsobu implementace RAM paměti. </w:t>
      </w:r>
      <w:r w:rsidRPr="00377F0D">
        <w:t>Původně byla RAM definována jako čistě logická struktura (pomocí array of std_logic_vector), což znamenalo, že se syntetizovala do běžných logických prvků (LUT), místo aby využila blokovou paměť (Block RAM), kterou FPGA nativně nabízí.</w:t>
      </w:r>
      <w:r w:rsidRPr="00377F0D">
        <w:t xml:space="preserve"> </w:t>
      </w:r>
    </w:p>
    <w:p w14:paraId="22D66537" w14:textId="527F7186" w:rsidR="00777B1F" w:rsidRPr="00377F0D" w:rsidRDefault="00777B1F" w:rsidP="000D73BB">
      <w:pPr>
        <w:ind w:firstLine="708"/>
      </w:pPr>
      <w:r w:rsidRPr="00377F0D">
        <w:t xml:space="preserve">Takže jsem místo své napsané paměti nakonec použil paměť přímo od </w:t>
      </w:r>
      <w:r w:rsidR="00377F0D" w:rsidRPr="00377F0D">
        <w:t>Xilinx</w:t>
      </w:r>
      <w:r w:rsidRPr="00377F0D">
        <w:t xml:space="preserve"> ISE, kterou jsem jen zapojil do implementace místo té svojí. </w:t>
      </w:r>
      <w:r w:rsidRPr="00377F0D">
        <w:t>Původní návrh jsem v dokumentu ponechal, protože jsem mu věnoval značné množství času a chtěl jsem jej prezentovat jako součást vývoje.</w:t>
      </w:r>
      <w:r w:rsidRPr="00377F0D">
        <w:t xml:space="preserve"> Po opětovné syntéze a implementace se již </w:t>
      </w:r>
      <w:r w:rsidR="00BD3CF4" w:rsidRPr="00377F0D">
        <w:t>návrh,</w:t>
      </w:r>
      <w:r w:rsidRPr="00377F0D">
        <w:t xml:space="preserve"> </w:t>
      </w:r>
      <w:r w:rsidR="00BD3CF4">
        <w:t xml:space="preserve">jak můžeme vidět na </w:t>
      </w:r>
      <w:r w:rsidR="00BD3CF4">
        <w:lastRenderedPageBreak/>
        <w:t xml:space="preserve">obrázku 7 </w:t>
      </w:r>
      <w:r w:rsidRPr="00377F0D">
        <w:t>na FPGA vešel i když</w:t>
      </w:r>
      <w:r w:rsidR="00BD3CF4">
        <w:t xml:space="preserve"> teda</w:t>
      </w:r>
      <w:r w:rsidRPr="00377F0D">
        <w:t xml:space="preserve"> těsně</w:t>
      </w:r>
      <w:r w:rsidR="00BD3CF4">
        <w:t>.</w:t>
      </w:r>
      <w:r w:rsidRPr="00377F0D">
        <w:t xml:space="preserve"> </w:t>
      </w:r>
      <w:r w:rsidR="00BD3CF4">
        <w:t>U</w:t>
      </w:r>
      <w:r w:rsidRPr="00377F0D">
        <w:t>rčitě by šel návrh dále optimalizovat, ale to je již nad rámec mé ročníkové práce.</w:t>
      </w:r>
    </w:p>
    <w:p w14:paraId="0084B1DB" w14:textId="77777777" w:rsidR="000D73BB" w:rsidRPr="00377F0D" w:rsidRDefault="00777B1F" w:rsidP="000D73BB">
      <w:pPr>
        <w:keepNext/>
      </w:pPr>
      <w:r w:rsidRPr="00377F0D">
        <w:t xml:space="preserve"> </w:t>
      </w:r>
      <w:r w:rsidR="000D73BB" w:rsidRPr="00377F0D">
        <w:drawing>
          <wp:inline distT="0" distB="0" distL="0" distR="0" wp14:anchorId="1424648F" wp14:editId="710408FE">
            <wp:extent cx="5760720" cy="2431415"/>
            <wp:effectExtent l="0" t="0" r="0" b="6985"/>
            <wp:docPr id="161260566" name="Obrázek 5" descr="Obsah obrázku text, snímek obrazovky, číslo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566" name="Obrázek 5" descr="Obsah obrázku text, snímek obrazovky, číslo, Písmo&#10;&#10;Obsah vygenerovaný umělou inteligencí může být nesprávný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1884" w14:textId="18E84C0C" w:rsidR="006158F6" w:rsidRDefault="000D73BB" w:rsidP="007A584E">
      <w:pPr>
        <w:pStyle w:val="Titulek"/>
      </w:pPr>
      <w:bookmarkStart w:id="65" w:name="_Toc198495544"/>
      <w:bookmarkStart w:id="66" w:name="_Toc198495572"/>
      <w:r w:rsidRPr="00377F0D">
        <w:t xml:space="preserve">Obrázek </w:t>
      </w:r>
      <w:r w:rsidRPr="00377F0D">
        <w:fldChar w:fldCharType="begin"/>
      </w:r>
      <w:r w:rsidRPr="00377F0D">
        <w:instrText xml:space="preserve"> SEQ Obrázek \* ARABIC </w:instrText>
      </w:r>
      <w:r w:rsidRPr="00377F0D">
        <w:fldChar w:fldCharType="separate"/>
      </w:r>
      <w:r w:rsidRPr="00377F0D">
        <w:t>7</w:t>
      </w:r>
      <w:r w:rsidRPr="00377F0D">
        <w:fldChar w:fldCharType="end"/>
      </w:r>
      <w:r w:rsidRPr="00377F0D">
        <w:t xml:space="preserve"> </w:t>
      </w:r>
      <w:r w:rsidR="00377F0D" w:rsidRPr="00377F0D">
        <w:t>namapované</w:t>
      </w:r>
      <w:r w:rsidRPr="00377F0D">
        <w:t xml:space="preserve"> </w:t>
      </w:r>
      <w:r w:rsidR="007A584E">
        <w:t>F</w:t>
      </w:r>
      <w:r w:rsidRPr="00377F0D">
        <w:t>PG</w:t>
      </w:r>
      <w:r w:rsidR="007A584E">
        <w:t>A</w:t>
      </w:r>
      <w:bookmarkEnd w:id="65"/>
      <w:bookmarkEnd w:id="66"/>
    </w:p>
    <w:p w14:paraId="5B09988C" w14:textId="67B2BA77" w:rsidR="007A584E" w:rsidRPr="007A584E" w:rsidRDefault="007A584E" w:rsidP="007A584E">
      <w:r w:rsidRPr="007A584E">
        <w:t xml:space="preserve">Po nahrání programu na desku bohužel nefungoval správně. Pokusil jsem se problém vyřešit pomocí </w:t>
      </w:r>
      <w:proofErr w:type="spellStart"/>
      <w:r w:rsidRPr="007A584E">
        <w:t>synchronizéru</w:t>
      </w:r>
      <w:proofErr w:type="spellEnd"/>
      <w:r w:rsidRPr="007A584E">
        <w:t>, což však nepomohlo. Bohužel jsem již nestihl vyzkoušet časově náročnější varianty opravy, a proto jsem CPU na FPGA zatím neotestoval. V nejbližším možném termínu se pokusím problém opravit.</w:t>
      </w:r>
      <w:r>
        <w:t xml:space="preserve">  </w:t>
      </w:r>
    </w:p>
    <w:p w14:paraId="263DD3F5" w14:textId="61CC8750" w:rsidR="0023432B" w:rsidRPr="00377F0D" w:rsidRDefault="00440DE5" w:rsidP="00440DE5">
      <w:pPr>
        <w:pStyle w:val="Neslovannadpis"/>
      </w:pPr>
      <w:bookmarkStart w:id="67" w:name="_Toc86047603"/>
      <w:bookmarkStart w:id="68" w:name="_Toc86055210"/>
      <w:bookmarkStart w:id="69" w:name="_Toc198475152"/>
      <w:r w:rsidRPr="00377F0D">
        <w:lastRenderedPageBreak/>
        <w:t>Závěr</w:t>
      </w:r>
      <w:bookmarkEnd w:id="67"/>
      <w:bookmarkEnd w:id="68"/>
      <w:bookmarkEnd w:id="69"/>
    </w:p>
    <w:p w14:paraId="4D623F37" w14:textId="711C35F9" w:rsidR="00F63479" w:rsidRPr="00377F0D" w:rsidRDefault="00F63479" w:rsidP="00F63479">
      <w:r w:rsidRPr="00377F0D">
        <w:t>V rámci této ročníkové práce jsem si stanovil cíl navrhnout a implementovat jednoduchý jednocyklový procesor, který bude schopen provádět základní instrukce a umožní názorně demonstrovat činnost CPU. Během práce jsem se musel podrobně seznámit s architekturou RISC-V a jejím způsobem zpracování instrukcí, což zahrnovalo nejen pochopení formátu instrukcí</w:t>
      </w:r>
      <w:r w:rsidR="00332853" w:rsidRPr="00377F0D">
        <w:t xml:space="preserve">. </w:t>
      </w:r>
      <w:r w:rsidRPr="00377F0D">
        <w:t>Důkladné prostudování těchto základů bylo nezbytným předpokladem pro návrh jednotlivých bloků procesoru.</w:t>
      </w:r>
    </w:p>
    <w:p w14:paraId="4D200024" w14:textId="6F5E481D" w:rsidR="00F63479" w:rsidRPr="00377F0D" w:rsidRDefault="00F63479" w:rsidP="00F63479">
      <w:r w:rsidRPr="00377F0D">
        <w:t>Jedním z hlavních kroků při návrhu byla tvorba jednotlivých komponent, jako jsou řadič, ALU, extraktor operandu nebo registr. V této části jsem se zaměřil nejen na teoretický návrh, ale i na praktickou realizaci v jazyce VHDL, přičemž jsem čelil několika technickým problémům – například s prací s pamětí nebo s logikou směru bitových polí („downto“ vs. „to“</w:t>
      </w:r>
      <w:r w:rsidR="00377F0D" w:rsidRPr="00377F0D">
        <w:t>),</w:t>
      </w:r>
      <w:r w:rsidR="005275DA" w:rsidRPr="00377F0D">
        <w:t xml:space="preserve"> </w:t>
      </w:r>
      <w:r w:rsidRPr="00377F0D">
        <w:t>které se mi však podařilo vyřešit.</w:t>
      </w:r>
    </w:p>
    <w:p w14:paraId="11684FC7" w14:textId="77777777" w:rsidR="007A584E" w:rsidRPr="007A584E" w:rsidRDefault="007A584E" w:rsidP="00F63479">
      <w:r w:rsidRPr="007A584E">
        <w:t>Následně jsem se pokusil implementovat procesor na FPGA desce SPARTAN-3E, což se mi však nepodařilo. V následujících dnech se budu snažit chybu odstranit.</w:t>
      </w:r>
    </w:p>
    <w:p w14:paraId="2CF93765" w14:textId="58B42124" w:rsidR="001E67F6" w:rsidRPr="00377F0D" w:rsidRDefault="00F63479" w:rsidP="00F63479">
      <w:r w:rsidRPr="00377F0D">
        <w:t xml:space="preserve">Cíle práce se podařilo naplnit – vytvořený procesor dokáže vykonávat zadanou množinu instrukcí a jeho fungování bylo úspěšně otestováno jak simulací, tak na fyzickém zařízení. Proces navrhování CPU mi umožnil lépe porozumět architektuře počítačů, vnitřnímu chodu procesorů a principům práce s jazykem VHDL. V budoucnu by bylo možné projekt rozšířit například o implementaci </w:t>
      </w:r>
      <w:r w:rsidR="002A185F" w:rsidRPr="00377F0D">
        <w:t>vícecyklové</w:t>
      </w:r>
      <w:r w:rsidRPr="00377F0D">
        <w:t xml:space="preserve"> architektury, větší paměť</w:t>
      </w:r>
      <w:r w:rsidR="006158F6">
        <w:t xml:space="preserve">, </w:t>
      </w:r>
      <w:r w:rsidR="00377F0D" w:rsidRPr="00377F0D">
        <w:t>více instrukcí,</w:t>
      </w:r>
      <w:r w:rsidR="006158F6">
        <w:t xml:space="preserve"> nebo podpora přerušení,</w:t>
      </w:r>
      <w:r w:rsidR="00377F0D" w:rsidRPr="00377F0D">
        <w:t xml:space="preserve"> ale to až v případné Maturitní práci. </w:t>
      </w:r>
    </w:p>
    <w:p w14:paraId="6FCEEBEA" w14:textId="77777777" w:rsidR="006F508F" w:rsidRPr="00377F0D" w:rsidRDefault="006F508F" w:rsidP="00440DE5">
      <w:pPr>
        <w:pStyle w:val="Neslovannadpis"/>
      </w:pPr>
      <w:bookmarkStart w:id="70" w:name="_Toc86047604"/>
      <w:bookmarkStart w:id="71" w:name="_Toc86055211"/>
      <w:bookmarkStart w:id="72" w:name="_Toc198475153"/>
      <w:r w:rsidRPr="00377F0D">
        <w:lastRenderedPageBreak/>
        <w:t>Seznam zkratek a odborných výrazů</w:t>
      </w:r>
      <w:bookmarkEnd w:id="70"/>
      <w:bookmarkEnd w:id="71"/>
      <w:bookmarkEnd w:id="72"/>
    </w:p>
    <w:p w14:paraId="703D621F" w14:textId="4F6425C6" w:rsidR="006F508F" w:rsidRPr="00377F0D" w:rsidRDefault="00540891" w:rsidP="006F508F">
      <w:pPr>
        <w:pStyle w:val="Pojem"/>
      </w:pPr>
      <w:r w:rsidRPr="00377F0D">
        <w:t>CPU</w:t>
      </w:r>
    </w:p>
    <w:p w14:paraId="43C0D1EF" w14:textId="45B60A4E" w:rsidR="00540891" w:rsidRPr="00377F0D" w:rsidRDefault="00540891" w:rsidP="00B336D4">
      <w:pPr>
        <w:pStyle w:val="Vysvtlenpojmu"/>
      </w:pPr>
      <w:r w:rsidRPr="00377F0D">
        <w:t xml:space="preserve">Central </w:t>
      </w:r>
      <w:proofErr w:type="spellStart"/>
      <w:r w:rsidRPr="00377F0D">
        <w:t>processing</w:t>
      </w:r>
      <w:proofErr w:type="spellEnd"/>
      <w:r w:rsidRPr="00377F0D">
        <w:t xml:space="preserve"> </w:t>
      </w:r>
      <w:r w:rsidR="00B00DB7" w:rsidRPr="00377F0D">
        <w:t>unit –</w:t>
      </w:r>
      <w:r w:rsidR="0068064C" w:rsidRPr="00377F0D">
        <w:t xml:space="preserve"> </w:t>
      </w:r>
      <w:r w:rsidR="00B336D4" w:rsidRPr="00377F0D">
        <w:t>hlavní jednotka počítače, která zpracovává instrukce a řídí chod všech operací.</w:t>
      </w:r>
    </w:p>
    <w:p w14:paraId="468BE411" w14:textId="52D1BE31" w:rsidR="00B336D4" w:rsidRPr="00377F0D" w:rsidRDefault="00BC628E" w:rsidP="00B336D4">
      <w:pPr>
        <w:pStyle w:val="Pojem"/>
      </w:pPr>
      <w:r w:rsidRPr="00377F0D">
        <w:t>VHDL</w:t>
      </w:r>
    </w:p>
    <w:p w14:paraId="1430CF2F" w14:textId="0FEC3E8D" w:rsidR="00BC628E" w:rsidRPr="00377F0D" w:rsidRDefault="000A4AAB" w:rsidP="00BC628E">
      <w:pPr>
        <w:pStyle w:val="Vysvtlenpojmu"/>
      </w:pPr>
      <w:r w:rsidRPr="00377F0D">
        <w:t xml:space="preserve">VHSIC Hardware </w:t>
      </w:r>
      <w:proofErr w:type="spellStart"/>
      <w:r w:rsidRPr="00377F0D">
        <w:t>Description</w:t>
      </w:r>
      <w:proofErr w:type="spellEnd"/>
      <w:r w:rsidRPr="00377F0D">
        <w:t xml:space="preserve"> </w:t>
      </w:r>
      <w:proofErr w:type="spellStart"/>
      <w:r w:rsidRPr="00377F0D">
        <w:t>Language</w:t>
      </w:r>
      <w:proofErr w:type="spellEnd"/>
      <w:r w:rsidR="00B00DB7" w:rsidRPr="00377F0D">
        <w:t xml:space="preserve"> – </w:t>
      </w:r>
      <w:r w:rsidRPr="00377F0D">
        <w:t>jazyk pro popis a simulaci digitálních obvodů, často používaný při návrhu čipů a FPGA.</w:t>
      </w:r>
    </w:p>
    <w:p w14:paraId="6B1E752E" w14:textId="4A8275DE" w:rsidR="000A4AAB" w:rsidRPr="00377F0D" w:rsidRDefault="000A4AAB" w:rsidP="000A4AAB">
      <w:pPr>
        <w:pStyle w:val="Pojem"/>
      </w:pPr>
      <w:r w:rsidRPr="00377F0D">
        <w:t>FPGA</w:t>
      </w:r>
    </w:p>
    <w:p w14:paraId="7239CC84" w14:textId="70720B0A" w:rsidR="000A4AAB" w:rsidRPr="00377F0D" w:rsidRDefault="00B00DB7" w:rsidP="000A4AAB">
      <w:pPr>
        <w:pStyle w:val="Vysvtlenpojmu"/>
      </w:pPr>
      <w:proofErr w:type="spellStart"/>
      <w:r w:rsidRPr="00377F0D">
        <w:t>Field-Programmable</w:t>
      </w:r>
      <w:proofErr w:type="spellEnd"/>
      <w:r w:rsidRPr="00377F0D">
        <w:t xml:space="preserve"> </w:t>
      </w:r>
      <w:proofErr w:type="spellStart"/>
      <w:r w:rsidRPr="00377F0D">
        <w:t>Gate</w:t>
      </w:r>
      <w:proofErr w:type="spellEnd"/>
      <w:r w:rsidRPr="00377F0D">
        <w:t xml:space="preserve"> Array – programovatelný integrovaný obvod, který lze po výrobě nakonfigurovat pro různé digitální funkce.</w:t>
      </w:r>
    </w:p>
    <w:p w14:paraId="5F7B28CD" w14:textId="552395ED" w:rsidR="000A4AAB" w:rsidRPr="00377F0D" w:rsidRDefault="000A4AAB" w:rsidP="000A4AAB">
      <w:pPr>
        <w:pStyle w:val="Pojem"/>
      </w:pPr>
      <w:r w:rsidRPr="00377F0D">
        <w:t>LED</w:t>
      </w:r>
    </w:p>
    <w:p w14:paraId="76306470" w14:textId="234F9FC1" w:rsidR="000A4AAB" w:rsidRPr="00377F0D" w:rsidRDefault="00800949" w:rsidP="000A4AAB">
      <w:pPr>
        <w:pStyle w:val="Vysvtlenpojmu"/>
      </w:pPr>
      <w:proofErr w:type="spellStart"/>
      <w:r w:rsidRPr="00377F0D">
        <w:t>Light</w:t>
      </w:r>
      <w:proofErr w:type="spellEnd"/>
      <w:r w:rsidRPr="00377F0D">
        <w:t xml:space="preserve"> </w:t>
      </w:r>
      <w:proofErr w:type="spellStart"/>
      <w:r w:rsidRPr="00377F0D">
        <w:t>Emitting</w:t>
      </w:r>
      <w:proofErr w:type="spellEnd"/>
      <w:r w:rsidRPr="00377F0D">
        <w:t xml:space="preserve"> </w:t>
      </w:r>
      <w:proofErr w:type="spellStart"/>
      <w:r w:rsidRPr="00377F0D">
        <w:t>Diode</w:t>
      </w:r>
      <w:proofErr w:type="spellEnd"/>
      <w:r w:rsidRPr="00377F0D">
        <w:t xml:space="preserve"> – je polovodičová dioda, která při průchodu elektrického proudu vyzařuje světlo.</w:t>
      </w:r>
    </w:p>
    <w:p w14:paraId="0118F8E0" w14:textId="3274AFF0" w:rsidR="000A4AAB" w:rsidRPr="00377F0D" w:rsidRDefault="000A4AAB" w:rsidP="000A4AAB">
      <w:pPr>
        <w:pStyle w:val="Pojem"/>
      </w:pPr>
      <w:r w:rsidRPr="00377F0D">
        <w:t>DIP Switch</w:t>
      </w:r>
    </w:p>
    <w:p w14:paraId="1F4AC8F4" w14:textId="0ADABE47" w:rsidR="00A05CCC" w:rsidRPr="00377F0D" w:rsidRDefault="00A05CCC" w:rsidP="00A05CCC">
      <w:pPr>
        <w:pStyle w:val="Vysvtlenpojmu"/>
      </w:pPr>
      <w:proofErr w:type="spellStart"/>
      <w:r w:rsidRPr="00377F0D">
        <w:t>Dual</w:t>
      </w:r>
      <w:proofErr w:type="spellEnd"/>
      <w:r w:rsidRPr="00377F0D">
        <w:t xml:space="preserve"> In-line </w:t>
      </w:r>
      <w:proofErr w:type="spellStart"/>
      <w:r w:rsidRPr="00377F0D">
        <w:t>Package</w:t>
      </w:r>
      <w:proofErr w:type="spellEnd"/>
      <w:r w:rsidRPr="00377F0D">
        <w:t xml:space="preserve"> Switch – je sada malých přepínačů v jednom pouzdře, která umožňuje manuální nastavení konfigurace elektronických zařízení.</w:t>
      </w:r>
    </w:p>
    <w:p w14:paraId="0F440AD9" w14:textId="77777777" w:rsidR="000A4AAB" w:rsidRPr="00377F0D" w:rsidRDefault="000A4AAB" w:rsidP="000A4AAB">
      <w:pPr>
        <w:pStyle w:val="Vysvtlenpojmu"/>
      </w:pPr>
    </w:p>
    <w:p w14:paraId="7BBBF315" w14:textId="77777777" w:rsidR="00540891" w:rsidRPr="00377F0D" w:rsidRDefault="00540891" w:rsidP="00540891">
      <w:pPr>
        <w:pStyle w:val="Pojem"/>
      </w:pPr>
    </w:p>
    <w:p w14:paraId="120C96ED" w14:textId="77777777" w:rsidR="00415149" w:rsidRDefault="00440DE5" w:rsidP="002A185F">
      <w:pPr>
        <w:pStyle w:val="Neslovannadpis"/>
      </w:pPr>
      <w:bookmarkStart w:id="73" w:name="_Toc86047605"/>
      <w:bookmarkStart w:id="74" w:name="_Toc86055212"/>
      <w:bookmarkStart w:id="75" w:name="_Toc198475154"/>
      <w:r w:rsidRPr="00377F0D">
        <w:lastRenderedPageBreak/>
        <w:t>Seznam obrázků</w:t>
      </w:r>
      <w:bookmarkStart w:id="76" w:name="_Toc86047606"/>
      <w:bookmarkEnd w:id="73"/>
      <w:bookmarkEnd w:id="74"/>
      <w:bookmarkEnd w:id="75"/>
    </w:p>
    <w:p w14:paraId="28FAB521" w14:textId="482D0DE6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98495566" w:history="1">
        <w:r w:rsidRPr="003F1C1A">
          <w:rPr>
            <w:rStyle w:val="Hypertextovodkaz"/>
            <w:noProof/>
          </w:rPr>
          <w:t>Obrázek 1 Řídicí signály procesoru.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036A96" w14:textId="519205FD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67" w:history="1">
        <w:r w:rsidRPr="003F1C1A">
          <w:rPr>
            <w:rStyle w:val="Hypertextovodkaz"/>
            <w:noProof/>
          </w:rPr>
          <w:t>Obrázek 2 immediate operand dekódování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1CCDCA" w14:textId="691AB4A6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68" w:history="1">
        <w:r w:rsidRPr="003F1C1A">
          <w:rPr>
            <w:rStyle w:val="Hypertextovodkaz"/>
            <w:noProof/>
          </w:rPr>
          <w:t>Obrázek 3 Diagram procesoru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0F9B4B" w14:textId="45C9ECF6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69" w:history="1">
        <w:r w:rsidRPr="003F1C1A">
          <w:rPr>
            <w:rStyle w:val="Hypertextovodkaz"/>
            <w:noProof/>
          </w:rPr>
          <w:t>Obrázek 4 nefunkční graf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C56F14" w14:textId="625031AC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70" w:history="1">
        <w:r w:rsidRPr="003F1C1A">
          <w:rPr>
            <w:rStyle w:val="Hypertextovodkaz"/>
            <w:noProof/>
          </w:rPr>
          <w:t>Obrázek 5 funkční graf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431C38" w14:textId="58E25061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71" w:history="1">
        <w:r w:rsidRPr="003F1C1A">
          <w:rPr>
            <w:rStyle w:val="Hypertextovodkaz"/>
            <w:noProof/>
          </w:rPr>
          <w:t>Obrázek 6 přeplněné FPGA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9E74E5" w14:textId="2CFA3E2D" w:rsidR="00415149" w:rsidRDefault="00415149">
      <w:pPr>
        <w:pStyle w:val="Seznamobrzk"/>
        <w:tabs>
          <w:tab w:val="right" w:leader="dot" w:pos="9062"/>
        </w:tabs>
        <w:rPr>
          <w:rFonts w:eastAsiaTheme="minorEastAsia"/>
          <w:noProof/>
          <w:kern w:val="2"/>
          <w:szCs w:val="24"/>
          <w:lang w:eastAsia="cs-CZ"/>
          <w14:ligatures w14:val="standardContextual"/>
        </w:rPr>
      </w:pPr>
      <w:hyperlink w:anchor="_Toc198495572" w:history="1">
        <w:r w:rsidRPr="003F1C1A">
          <w:rPr>
            <w:rStyle w:val="Hypertextovodkaz"/>
            <w:noProof/>
          </w:rPr>
          <w:t>Obrázek 7 namapované FPGA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_Toc198495572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FEEE68" w14:textId="0BF76C42" w:rsidR="002A185F" w:rsidRPr="00377F0D" w:rsidRDefault="00415149" w:rsidP="00415149">
      <w:r>
        <w:fldChar w:fldCharType="end"/>
      </w:r>
    </w:p>
    <w:p w14:paraId="2C72EE0D" w14:textId="04D19109" w:rsidR="002570DC" w:rsidRPr="00377F0D" w:rsidRDefault="002570DC" w:rsidP="00394D8A"/>
    <w:bookmarkStart w:id="77" w:name="_Toc198475155" w:displacedByCustomXml="next"/>
    <w:bookmarkStart w:id="78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</w:rPr>
      </w:sdtEndPr>
      <w:sdtContent>
        <w:p w14:paraId="50232AF5" w14:textId="77777777" w:rsidR="00440DE5" w:rsidRPr="00377F0D" w:rsidRDefault="002570DC" w:rsidP="00394D8A">
          <w:pPr>
            <w:pStyle w:val="Neslovannadpis"/>
          </w:pPr>
          <w:r w:rsidRPr="00377F0D">
            <w:t>Použité zdroje</w:t>
          </w:r>
          <w:bookmarkEnd w:id="76"/>
          <w:bookmarkEnd w:id="78"/>
          <w:bookmarkEnd w:id="77"/>
        </w:p>
        <w:p w14:paraId="52D5ACE9" w14:textId="77777777" w:rsidR="00583CE3" w:rsidRPr="00377F0D" w:rsidRDefault="00440DE5" w:rsidP="00583CE3">
          <w:pPr>
            <w:pStyle w:val="Bibliografie"/>
            <w:rPr>
              <w:szCs w:val="24"/>
            </w:rPr>
          </w:pPr>
          <w:r w:rsidRPr="00377F0D">
            <w:fldChar w:fldCharType="begin"/>
          </w:r>
          <w:r w:rsidRPr="00377F0D">
            <w:instrText>BIBLIOGRAPHY</w:instrText>
          </w:r>
          <w:r w:rsidRPr="00377F0D">
            <w:fldChar w:fldCharType="separate"/>
          </w:r>
          <w:r w:rsidR="00583CE3" w:rsidRPr="00377F0D">
            <w:t xml:space="preserve">1. </w:t>
          </w:r>
          <w:r w:rsidR="00583CE3" w:rsidRPr="00377F0D">
            <w:rPr>
              <w:b/>
              <w:bCs/>
            </w:rPr>
            <w:t>Ph.D., Ing. Michal Štěpanovký.</w:t>
          </w:r>
          <w:r w:rsidR="00583CE3" w:rsidRPr="00377F0D">
            <w:t xml:space="preserve"> </w:t>
          </w:r>
          <w:r w:rsidR="00583CE3" w:rsidRPr="00377F0D">
            <w:rPr>
              <w:i/>
              <w:iCs/>
            </w:rPr>
            <w:t xml:space="preserve">Architektura počítačových systémů (BI-APS), Přednáška č.3 Návrh jednocyklové RISC mikroarchitektury. </w:t>
          </w:r>
          <w:r w:rsidR="00583CE3" w:rsidRPr="00377F0D">
            <w:t>Faculty of Information Technology, Czech Technical University in Prague. Praha : autor neznámý, 2022. str. 57.</w:t>
          </w:r>
        </w:p>
        <w:p w14:paraId="6A575B15" w14:textId="77777777" w:rsidR="00583CE3" w:rsidRPr="00377F0D" w:rsidRDefault="00583CE3" w:rsidP="00583CE3">
          <w:pPr>
            <w:pStyle w:val="Bibliografie"/>
          </w:pPr>
          <w:r w:rsidRPr="00377F0D">
            <w:t xml:space="preserve">2. </w:t>
          </w:r>
          <w:r w:rsidRPr="00377F0D">
            <w:rPr>
              <w:b/>
              <w:bCs/>
            </w:rPr>
            <w:t>LupLab.</w:t>
          </w:r>
          <w:r w:rsidRPr="00377F0D">
            <w:t xml:space="preserve"> RISC-V Instruction Encoder/Decoder. [Online] University of California, 2023. https://luplab.gitlab.io/rvcodecjs/.</w:t>
          </w:r>
        </w:p>
        <w:p w14:paraId="1273D461" w14:textId="77777777" w:rsidR="00440DE5" w:rsidRPr="00377F0D" w:rsidRDefault="00440DE5" w:rsidP="00583CE3">
          <w:pPr>
            <w:sectPr w:rsidR="00440DE5" w:rsidRPr="00377F0D" w:rsidSect="0082261A">
              <w:footerReference w:type="even" r:id="rId22"/>
              <w:footerReference w:type="default" r:id="rId23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 w:rsidRPr="00377F0D">
            <w:rPr>
              <w:b/>
            </w:rPr>
            <w:fldChar w:fldCharType="end"/>
          </w:r>
        </w:p>
      </w:sdtContent>
    </w:sdt>
    <w:p w14:paraId="00A758B2" w14:textId="77777777" w:rsidR="00440DE5" w:rsidRPr="00377F0D" w:rsidRDefault="00440DE5" w:rsidP="00440DE5">
      <w:pPr>
        <w:pStyle w:val="Nadpisplohy"/>
      </w:pPr>
      <w:bookmarkStart w:id="79" w:name="_Toc86047607"/>
      <w:bookmarkStart w:id="80" w:name="_Toc86055214"/>
      <w:bookmarkStart w:id="81" w:name="_Toc198475156"/>
      <w:r w:rsidRPr="00377F0D">
        <w:lastRenderedPageBreak/>
        <w:t>Seznam přiložených souborů</w:t>
      </w:r>
      <w:bookmarkEnd w:id="79"/>
      <w:bookmarkEnd w:id="80"/>
      <w:bookmarkEnd w:id="81"/>
    </w:p>
    <w:p w14:paraId="2F0254C5" w14:textId="77777777" w:rsidR="00F846B4" w:rsidRPr="00377F0D" w:rsidRDefault="00F846B4" w:rsidP="00394D8A">
      <w:r w:rsidRPr="00377F0D">
        <w:t>Na přiloženém datovém nosiči se nacházejí následující soubory a složky:</w:t>
      </w:r>
    </w:p>
    <w:p w14:paraId="077AD493" w14:textId="02E0650C" w:rsidR="00F846B4" w:rsidRPr="00377F0D" w:rsidRDefault="006909B0" w:rsidP="00394D8A">
      <w:pPr>
        <w:pStyle w:val="Odstavecseseznamem"/>
        <w:numPr>
          <w:ilvl w:val="0"/>
          <w:numId w:val="24"/>
        </w:numPr>
      </w:pPr>
      <w:r w:rsidRPr="00377F0D">
        <w:rPr>
          <w:b/>
        </w:rPr>
        <w:t>Implementace_CPU</w:t>
      </w:r>
      <w:r w:rsidR="00F846B4" w:rsidRPr="00377F0D">
        <w:rPr>
          <w:b/>
        </w:rPr>
        <w:t>.docx</w:t>
      </w:r>
      <w:r w:rsidR="00F846B4" w:rsidRPr="00377F0D">
        <w:t xml:space="preserve"> – editovatelná verze dokumentace </w:t>
      </w:r>
      <w:r w:rsidR="00655DE4" w:rsidRPr="00377F0D">
        <w:t>ročníkové práce</w:t>
      </w:r>
    </w:p>
    <w:p w14:paraId="5E2762B3" w14:textId="6147E8FE" w:rsidR="001E67F6" w:rsidRPr="00C71672" w:rsidRDefault="004D126C" w:rsidP="00394D8A">
      <w:pPr>
        <w:pStyle w:val="Odstavecseseznamem"/>
        <w:numPr>
          <w:ilvl w:val="0"/>
          <w:numId w:val="24"/>
        </w:numPr>
      </w:pPr>
      <w:r>
        <w:rPr>
          <w:b/>
        </w:rPr>
        <w:t>CPU.zip</w:t>
      </w:r>
      <w:r w:rsidR="00F846B4" w:rsidRPr="00377F0D">
        <w:t>– zdrojové kódy</w:t>
      </w:r>
    </w:p>
    <w:sectPr w:rsidR="001E67F6" w:rsidRPr="00C71672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EE39B" w14:textId="77777777" w:rsidR="00544526" w:rsidRPr="00377F0D" w:rsidRDefault="00544526" w:rsidP="00A758D8">
      <w:pPr>
        <w:spacing w:line="240" w:lineRule="auto"/>
      </w:pPr>
      <w:r w:rsidRPr="00377F0D">
        <w:separator/>
      </w:r>
    </w:p>
  </w:endnote>
  <w:endnote w:type="continuationSeparator" w:id="0">
    <w:p w14:paraId="575426E0" w14:textId="77777777" w:rsidR="00544526" w:rsidRPr="00377F0D" w:rsidRDefault="00544526" w:rsidP="00A758D8">
      <w:pPr>
        <w:spacing w:line="240" w:lineRule="auto"/>
      </w:pPr>
      <w:r w:rsidRPr="00377F0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A18F4839-4E7E-44EB-B3B0-52FF96FAEFBF}"/>
    <w:embedBold r:id="rId2" w:fontKey="{195B6D0C-FC62-48D5-BACF-2739C8EFB24B}"/>
    <w:embedItalic r:id="rId3" w:fontKey="{29B43AC0-8FE3-4D37-A695-258473FB2B8E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BCEC964D-03C7-4F97-B97E-6B9689D955F4}"/>
    <w:embedItalic r:id="rId5" w:fontKey="{48071866-2EC8-4D7C-98C3-9813091EA121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EFEC7E98-8E59-4330-A0E0-940F7C34DD07}"/>
  </w:font>
  <w:font w:name="Noto Sans">
    <w:charset w:val="00"/>
    <w:family w:val="swiss"/>
    <w:pitch w:val="variable"/>
    <w:sig w:usb0="E00082FF" w:usb1="400078FF" w:usb2="00000021" w:usb3="00000000" w:csb0="0000019F" w:csb1="00000000"/>
    <w:embedRegular r:id="rId7" w:fontKey="{C28ECCD8-3FAF-466B-BCEF-0AD0109E86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82457" w14:textId="77777777" w:rsidR="00566029" w:rsidRPr="00377F0D" w:rsidRDefault="00566029">
    <w:pPr>
      <w:pStyle w:val="Zpat"/>
      <w:jc w:val="right"/>
    </w:pPr>
  </w:p>
  <w:p w14:paraId="18B703BC" w14:textId="77777777" w:rsidR="00566029" w:rsidRPr="00377F0D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D294A" w14:textId="77777777" w:rsidR="00EA593D" w:rsidRPr="00377F0D" w:rsidRDefault="00EA593D">
    <w:pPr>
      <w:pStyle w:val="Zpat"/>
      <w:jc w:val="right"/>
    </w:pPr>
  </w:p>
  <w:p w14:paraId="1F759E34" w14:textId="77777777" w:rsidR="00EA593D" w:rsidRPr="00377F0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97AA5" w14:textId="77777777" w:rsidR="001D4A0E" w:rsidRPr="00377F0D" w:rsidRDefault="001D4A0E">
    <w:pPr>
      <w:pStyle w:val="Zpat"/>
      <w:jc w:val="right"/>
    </w:pPr>
  </w:p>
  <w:p w14:paraId="4BC30626" w14:textId="77777777" w:rsidR="001D4A0E" w:rsidRPr="00377F0D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A4FAC" w14:textId="77777777" w:rsidR="0096726D" w:rsidRPr="00377F0D" w:rsidRDefault="0096726D">
    <w:pPr>
      <w:pStyle w:val="Zpat"/>
    </w:pPr>
    <w:r w:rsidRPr="00377F0D">
      <w:fldChar w:fldCharType="begin"/>
    </w:r>
    <w:r w:rsidRPr="00377F0D">
      <w:instrText>PAGE   \* MERGEFORMAT</w:instrText>
    </w:r>
    <w:r w:rsidRPr="00377F0D">
      <w:fldChar w:fldCharType="separate"/>
    </w:r>
    <w:r w:rsidRPr="00377F0D">
      <w:t>1</w:t>
    </w:r>
    <w:r w:rsidRPr="00377F0D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7150CE62" w14:textId="77777777" w:rsidR="0096726D" w:rsidRPr="00377F0D" w:rsidRDefault="0096726D">
        <w:pPr>
          <w:pStyle w:val="Zpat"/>
          <w:jc w:val="right"/>
        </w:pPr>
        <w:r w:rsidRPr="00377F0D">
          <w:fldChar w:fldCharType="begin"/>
        </w:r>
        <w:r w:rsidRPr="00377F0D">
          <w:instrText>PAGE   \* MERGEFORMAT</w:instrText>
        </w:r>
        <w:r w:rsidRPr="00377F0D">
          <w:fldChar w:fldCharType="separate"/>
        </w:r>
        <w:r w:rsidRPr="00377F0D">
          <w:t>1</w:t>
        </w:r>
        <w:r w:rsidRPr="00377F0D">
          <w:fldChar w:fldCharType="end"/>
        </w:r>
      </w:p>
    </w:sdtContent>
  </w:sdt>
  <w:p w14:paraId="440A76BE" w14:textId="77777777" w:rsidR="0096726D" w:rsidRPr="00377F0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C87FC8" w14:textId="77777777" w:rsidR="00544526" w:rsidRPr="00377F0D" w:rsidRDefault="00544526" w:rsidP="00A758D8">
      <w:pPr>
        <w:spacing w:line="240" w:lineRule="auto"/>
      </w:pPr>
      <w:r w:rsidRPr="00377F0D">
        <w:separator/>
      </w:r>
    </w:p>
  </w:footnote>
  <w:footnote w:type="continuationSeparator" w:id="0">
    <w:p w14:paraId="058449D1" w14:textId="77777777" w:rsidR="00544526" w:rsidRPr="00377F0D" w:rsidRDefault="00544526" w:rsidP="00A758D8">
      <w:pPr>
        <w:spacing w:line="240" w:lineRule="auto"/>
      </w:pPr>
      <w:r w:rsidRPr="00377F0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4041D" w14:textId="77777777" w:rsidR="00473CE3" w:rsidRPr="00377F0D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65BB15D12FEE4882AE71767C0565C1D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4F55D573" w14:textId="55086D14" w:rsidR="00A758D8" w:rsidRPr="00377F0D" w:rsidRDefault="004C650A" w:rsidP="00A758D8">
        <w:pPr>
          <w:pStyle w:val="Zhlav"/>
        </w:pPr>
        <w:r w:rsidRPr="00377F0D">
          <w:t>Implementace procesoru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1C9C44BB"/>
    <w:multiLevelType w:val="hybridMultilevel"/>
    <w:tmpl w:val="12F0F19C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4" w15:restartNumberingAfterBreak="0">
    <w:nsid w:val="2E6B075E"/>
    <w:multiLevelType w:val="multilevel"/>
    <w:tmpl w:val="9AA2C062"/>
    <w:numStyleLink w:val="Seznamslovan"/>
  </w:abstractNum>
  <w:abstractNum w:abstractNumId="15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6" w15:restartNumberingAfterBreak="0">
    <w:nsid w:val="3022458A"/>
    <w:multiLevelType w:val="multilevel"/>
    <w:tmpl w:val="9AA2C062"/>
    <w:numStyleLink w:val="Seznamslovan"/>
  </w:abstractNum>
  <w:abstractNum w:abstractNumId="17" w15:restartNumberingAfterBreak="0">
    <w:nsid w:val="324B3632"/>
    <w:multiLevelType w:val="multilevel"/>
    <w:tmpl w:val="9AA2C062"/>
    <w:numStyleLink w:val="Seznamslovan"/>
  </w:abstractNum>
  <w:abstractNum w:abstractNumId="18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9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0" w15:restartNumberingAfterBreak="0">
    <w:nsid w:val="38276116"/>
    <w:multiLevelType w:val="multilevel"/>
    <w:tmpl w:val="3DE8382A"/>
    <w:numStyleLink w:val="Seznamodrkov"/>
  </w:abstractNum>
  <w:abstractNum w:abstractNumId="21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2" w15:restartNumberingAfterBreak="0">
    <w:nsid w:val="42520F69"/>
    <w:multiLevelType w:val="multilevel"/>
    <w:tmpl w:val="FB88413A"/>
    <w:numStyleLink w:val="slovnnadpis"/>
  </w:abstractNum>
  <w:abstractNum w:abstractNumId="23" w15:restartNumberingAfterBreak="0">
    <w:nsid w:val="51C83AE6"/>
    <w:multiLevelType w:val="multilevel"/>
    <w:tmpl w:val="3DE8382A"/>
    <w:numStyleLink w:val="Seznamodrkov"/>
  </w:abstractNum>
  <w:abstractNum w:abstractNumId="24" w15:restartNumberingAfterBreak="0">
    <w:nsid w:val="6B444E02"/>
    <w:multiLevelType w:val="hybridMultilevel"/>
    <w:tmpl w:val="ECA06964"/>
    <w:lvl w:ilvl="0" w:tplc="040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25245523">
    <w:abstractNumId w:val="11"/>
  </w:num>
  <w:num w:numId="2" w16cid:durableId="401222200">
    <w:abstractNumId w:val="18"/>
  </w:num>
  <w:num w:numId="3" w16cid:durableId="15378183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5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1"/>
  </w:num>
  <w:num w:numId="11" w16cid:durableId="2117407843">
    <w:abstractNumId w:val="23"/>
  </w:num>
  <w:num w:numId="12" w16cid:durableId="211313003">
    <w:abstractNumId w:val="14"/>
  </w:num>
  <w:num w:numId="13" w16cid:durableId="1847402926">
    <w:abstractNumId w:val="13"/>
  </w:num>
  <w:num w:numId="14" w16cid:durableId="1219853395">
    <w:abstractNumId w:val="10"/>
  </w:num>
  <w:num w:numId="15" w16cid:durableId="1597903488">
    <w:abstractNumId w:val="17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2"/>
  </w:num>
  <w:num w:numId="22" w16cid:durableId="931822061">
    <w:abstractNumId w:val="16"/>
  </w:num>
  <w:num w:numId="23" w16cid:durableId="940800493">
    <w:abstractNumId w:val="20"/>
  </w:num>
  <w:num w:numId="24" w16cid:durableId="166556846">
    <w:abstractNumId w:val="19"/>
  </w:num>
  <w:num w:numId="25" w16cid:durableId="1510146196">
    <w:abstractNumId w:val="24"/>
  </w:num>
  <w:num w:numId="26" w16cid:durableId="1127776098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embedTrueTypeFonts/>
  <w:proofState w:spelling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582"/>
    <w:rsid w:val="000054C5"/>
    <w:rsid w:val="00007A84"/>
    <w:rsid w:val="00012E12"/>
    <w:rsid w:val="00021D9A"/>
    <w:rsid w:val="000227D6"/>
    <w:rsid w:val="00022B11"/>
    <w:rsid w:val="000270A0"/>
    <w:rsid w:val="0002723D"/>
    <w:rsid w:val="000316FC"/>
    <w:rsid w:val="0004016B"/>
    <w:rsid w:val="00041996"/>
    <w:rsid w:val="00047AB8"/>
    <w:rsid w:val="000504B3"/>
    <w:rsid w:val="0006527F"/>
    <w:rsid w:val="00070C1D"/>
    <w:rsid w:val="00070DCA"/>
    <w:rsid w:val="00071CBC"/>
    <w:rsid w:val="00075B82"/>
    <w:rsid w:val="000812AD"/>
    <w:rsid w:val="00082ABB"/>
    <w:rsid w:val="0008375E"/>
    <w:rsid w:val="00084672"/>
    <w:rsid w:val="00085605"/>
    <w:rsid w:val="000876EF"/>
    <w:rsid w:val="00092511"/>
    <w:rsid w:val="00093B0A"/>
    <w:rsid w:val="00096E2F"/>
    <w:rsid w:val="000A4AAB"/>
    <w:rsid w:val="000A5C68"/>
    <w:rsid w:val="000A68CD"/>
    <w:rsid w:val="000B044C"/>
    <w:rsid w:val="000B0E3E"/>
    <w:rsid w:val="000B0EF3"/>
    <w:rsid w:val="000C2871"/>
    <w:rsid w:val="000C2CD1"/>
    <w:rsid w:val="000C4596"/>
    <w:rsid w:val="000C55E6"/>
    <w:rsid w:val="000C5BCA"/>
    <w:rsid w:val="000C6FB9"/>
    <w:rsid w:val="000C7E42"/>
    <w:rsid w:val="000D296E"/>
    <w:rsid w:val="000D3138"/>
    <w:rsid w:val="000D481D"/>
    <w:rsid w:val="000D73BB"/>
    <w:rsid w:val="000E189C"/>
    <w:rsid w:val="000E1F9D"/>
    <w:rsid w:val="000E36EC"/>
    <w:rsid w:val="000E3A34"/>
    <w:rsid w:val="000F171F"/>
    <w:rsid w:val="000F1721"/>
    <w:rsid w:val="000F2D60"/>
    <w:rsid w:val="000F34C4"/>
    <w:rsid w:val="000F6889"/>
    <w:rsid w:val="000F7048"/>
    <w:rsid w:val="000F7972"/>
    <w:rsid w:val="000F7C63"/>
    <w:rsid w:val="00103BF3"/>
    <w:rsid w:val="0010494C"/>
    <w:rsid w:val="00131FF3"/>
    <w:rsid w:val="0013391F"/>
    <w:rsid w:val="0013653C"/>
    <w:rsid w:val="00137213"/>
    <w:rsid w:val="0014078E"/>
    <w:rsid w:val="00142C21"/>
    <w:rsid w:val="001449D5"/>
    <w:rsid w:val="00144EE5"/>
    <w:rsid w:val="00146D67"/>
    <w:rsid w:val="0015233E"/>
    <w:rsid w:val="0015741A"/>
    <w:rsid w:val="0016272A"/>
    <w:rsid w:val="00164C46"/>
    <w:rsid w:val="00164F49"/>
    <w:rsid w:val="00176FAD"/>
    <w:rsid w:val="0018095D"/>
    <w:rsid w:val="00180E64"/>
    <w:rsid w:val="001860A3"/>
    <w:rsid w:val="001955F6"/>
    <w:rsid w:val="001A0C0C"/>
    <w:rsid w:val="001A75E5"/>
    <w:rsid w:val="001B5E3B"/>
    <w:rsid w:val="001B6CD7"/>
    <w:rsid w:val="001B74B1"/>
    <w:rsid w:val="001C373A"/>
    <w:rsid w:val="001C749C"/>
    <w:rsid w:val="001D2E8B"/>
    <w:rsid w:val="001D4A0E"/>
    <w:rsid w:val="001D5CFB"/>
    <w:rsid w:val="001D6B7B"/>
    <w:rsid w:val="001E1E20"/>
    <w:rsid w:val="001E5E99"/>
    <w:rsid w:val="001E67F6"/>
    <w:rsid w:val="001F2913"/>
    <w:rsid w:val="001F44B6"/>
    <w:rsid w:val="001F76F8"/>
    <w:rsid w:val="002014F9"/>
    <w:rsid w:val="00212E34"/>
    <w:rsid w:val="002164B2"/>
    <w:rsid w:val="0021654C"/>
    <w:rsid w:val="00217932"/>
    <w:rsid w:val="0022079D"/>
    <w:rsid w:val="002207C3"/>
    <w:rsid w:val="00232987"/>
    <w:rsid w:val="0023432B"/>
    <w:rsid w:val="002346F9"/>
    <w:rsid w:val="00236BCF"/>
    <w:rsid w:val="00250B29"/>
    <w:rsid w:val="002570DC"/>
    <w:rsid w:val="00266A1C"/>
    <w:rsid w:val="002717B6"/>
    <w:rsid w:val="0027255C"/>
    <w:rsid w:val="00296285"/>
    <w:rsid w:val="00296AEF"/>
    <w:rsid w:val="002A185F"/>
    <w:rsid w:val="002A2743"/>
    <w:rsid w:val="002A3F3C"/>
    <w:rsid w:val="002A3F6F"/>
    <w:rsid w:val="002B13A6"/>
    <w:rsid w:val="002B782A"/>
    <w:rsid w:val="002C318F"/>
    <w:rsid w:val="002D280B"/>
    <w:rsid w:val="002D2CDD"/>
    <w:rsid w:val="002D33B5"/>
    <w:rsid w:val="002D398A"/>
    <w:rsid w:val="002D46A6"/>
    <w:rsid w:val="002D7804"/>
    <w:rsid w:val="002E29FA"/>
    <w:rsid w:val="002E34FF"/>
    <w:rsid w:val="002E7427"/>
    <w:rsid w:val="002E78FD"/>
    <w:rsid w:val="002F72D2"/>
    <w:rsid w:val="00301C37"/>
    <w:rsid w:val="0030537A"/>
    <w:rsid w:val="00311C02"/>
    <w:rsid w:val="00321AB8"/>
    <w:rsid w:val="00327AED"/>
    <w:rsid w:val="00327C8F"/>
    <w:rsid w:val="0033165A"/>
    <w:rsid w:val="00332853"/>
    <w:rsid w:val="00332EDA"/>
    <w:rsid w:val="003368F0"/>
    <w:rsid w:val="003414A1"/>
    <w:rsid w:val="00341B93"/>
    <w:rsid w:val="00350648"/>
    <w:rsid w:val="0036472F"/>
    <w:rsid w:val="00364AB9"/>
    <w:rsid w:val="00365AB1"/>
    <w:rsid w:val="00377F0D"/>
    <w:rsid w:val="0038706C"/>
    <w:rsid w:val="00387C9A"/>
    <w:rsid w:val="00390FB5"/>
    <w:rsid w:val="00394D8A"/>
    <w:rsid w:val="003A3D28"/>
    <w:rsid w:val="003A4E6E"/>
    <w:rsid w:val="003C161E"/>
    <w:rsid w:val="003C3595"/>
    <w:rsid w:val="003C5865"/>
    <w:rsid w:val="003D378B"/>
    <w:rsid w:val="003E38F2"/>
    <w:rsid w:val="003E46F9"/>
    <w:rsid w:val="003E77AD"/>
    <w:rsid w:val="003F6398"/>
    <w:rsid w:val="003F6AEA"/>
    <w:rsid w:val="004142A4"/>
    <w:rsid w:val="00415149"/>
    <w:rsid w:val="00416A99"/>
    <w:rsid w:val="00420AD4"/>
    <w:rsid w:val="00422817"/>
    <w:rsid w:val="004229BB"/>
    <w:rsid w:val="00422A34"/>
    <w:rsid w:val="00426124"/>
    <w:rsid w:val="00440A79"/>
    <w:rsid w:val="00440DE5"/>
    <w:rsid w:val="00443883"/>
    <w:rsid w:val="00444F6B"/>
    <w:rsid w:val="00447684"/>
    <w:rsid w:val="00450364"/>
    <w:rsid w:val="00450717"/>
    <w:rsid w:val="004530A5"/>
    <w:rsid w:val="00453749"/>
    <w:rsid w:val="0045588A"/>
    <w:rsid w:val="00457F5B"/>
    <w:rsid w:val="00460B2C"/>
    <w:rsid w:val="00464978"/>
    <w:rsid w:val="00473CE3"/>
    <w:rsid w:val="00474D83"/>
    <w:rsid w:val="004955D6"/>
    <w:rsid w:val="004A605E"/>
    <w:rsid w:val="004A6BC8"/>
    <w:rsid w:val="004A7A0F"/>
    <w:rsid w:val="004B1931"/>
    <w:rsid w:val="004C650A"/>
    <w:rsid w:val="004D126C"/>
    <w:rsid w:val="004D1407"/>
    <w:rsid w:val="004D2862"/>
    <w:rsid w:val="004D3F60"/>
    <w:rsid w:val="004D5B5E"/>
    <w:rsid w:val="004F1A28"/>
    <w:rsid w:val="004F4F46"/>
    <w:rsid w:val="004F5AC3"/>
    <w:rsid w:val="004F7736"/>
    <w:rsid w:val="00501AA9"/>
    <w:rsid w:val="005040FE"/>
    <w:rsid w:val="00510C29"/>
    <w:rsid w:val="00513B2D"/>
    <w:rsid w:val="00520243"/>
    <w:rsid w:val="00524EC5"/>
    <w:rsid w:val="005275DA"/>
    <w:rsid w:val="005316CF"/>
    <w:rsid w:val="00531AD8"/>
    <w:rsid w:val="0053278F"/>
    <w:rsid w:val="00540891"/>
    <w:rsid w:val="005415E3"/>
    <w:rsid w:val="00544526"/>
    <w:rsid w:val="00546C6F"/>
    <w:rsid w:val="0056153F"/>
    <w:rsid w:val="00566029"/>
    <w:rsid w:val="00583CE3"/>
    <w:rsid w:val="00584945"/>
    <w:rsid w:val="00584E98"/>
    <w:rsid w:val="00585BB4"/>
    <w:rsid w:val="005876FD"/>
    <w:rsid w:val="00593DF0"/>
    <w:rsid w:val="005946AF"/>
    <w:rsid w:val="00595DBE"/>
    <w:rsid w:val="005A07ED"/>
    <w:rsid w:val="005A4523"/>
    <w:rsid w:val="005A59EF"/>
    <w:rsid w:val="005A6B79"/>
    <w:rsid w:val="005B54DB"/>
    <w:rsid w:val="005C5C9B"/>
    <w:rsid w:val="005C6B66"/>
    <w:rsid w:val="005D31B0"/>
    <w:rsid w:val="005D32B9"/>
    <w:rsid w:val="005D3A83"/>
    <w:rsid w:val="005D5B47"/>
    <w:rsid w:val="005E1247"/>
    <w:rsid w:val="005E79E3"/>
    <w:rsid w:val="005F06B6"/>
    <w:rsid w:val="00600580"/>
    <w:rsid w:val="00600628"/>
    <w:rsid w:val="00601A72"/>
    <w:rsid w:val="00607832"/>
    <w:rsid w:val="006129B0"/>
    <w:rsid w:val="006158F6"/>
    <w:rsid w:val="00620D0B"/>
    <w:rsid w:val="0062372A"/>
    <w:rsid w:val="00626A22"/>
    <w:rsid w:val="006324D4"/>
    <w:rsid w:val="0063390B"/>
    <w:rsid w:val="0063719E"/>
    <w:rsid w:val="00644446"/>
    <w:rsid w:val="00644C1A"/>
    <w:rsid w:val="00650E24"/>
    <w:rsid w:val="0065104B"/>
    <w:rsid w:val="0065130F"/>
    <w:rsid w:val="00651FB5"/>
    <w:rsid w:val="00652429"/>
    <w:rsid w:val="00652AA7"/>
    <w:rsid w:val="00655DE4"/>
    <w:rsid w:val="006606F7"/>
    <w:rsid w:val="00664ED0"/>
    <w:rsid w:val="00671F48"/>
    <w:rsid w:val="006803EF"/>
    <w:rsid w:val="0068064C"/>
    <w:rsid w:val="006844CC"/>
    <w:rsid w:val="006909B0"/>
    <w:rsid w:val="0069763C"/>
    <w:rsid w:val="006A732E"/>
    <w:rsid w:val="006B0C75"/>
    <w:rsid w:val="006C582D"/>
    <w:rsid w:val="006D0400"/>
    <w:rsid w:val="006D238C"/>
    <w:rsid w:val="006D60D2"/>
    <w:rsid w:val="006E3E53"/>
    <w:rsid w:val="006F3E2A"/>
    <w:rsid w:val="006F508F"/>
    <w:rsid w:val="00700DE2"/>
    <w:rsid w:val="00702B97"/>
    <w:rsid w:val="00704264"/>
    <w:rsid w:val="0071032E"/>
    <w:rsid w:val="0071180E"/>
    <w:rsid w:val="00723C0C"/>
    <w:rsid w:val="00723C15"/>
    <w:rsid w:val="00726582"/>
    <w:rsid w:val="007321D8"/>
    <w:rsid w:val="00741EA6"/>
    <w:rsid w:val="00747FF9"/>
    <w:rsid w:val="00750AE8"/>
    <w:rsid w:val="00753559"/>
    <w:rsid w:val="007546D1"/>
    <w:rsid w:val="007570A0"/>
    <w:rsid w:val="00765513"/>
    <w:rsid w:val="00774D1E"/>
    <w:rsid w:val="00775A12"/>
    <w:rsid w:val="00777B1F"/>
    <w:rsid w:val="00777FBD"/>
    <w:rsid w:val="00781D7F"/>
    <w:rsid w:val="00792015"/>
    <w:rsid w:val="00795102"/>
    <w:rsid w:val="00795F04"/>
    <w:rsid w:val="00796C04"/>
    <w:rsid w:val="007A4576"/>
    <w:rsid w:val="007A584E"/>
    <w:rsid w:val="007B3F74"/>
    <w:rsid w:val="007C3DC7"/>
    <w:rsid w:val="007C5F02"/>
    <w:rsid w:val="007C6388"/>
    <w:rsid w:val="007C6DAD"/>
    <w:rsid w:val="007D0B31"/>
    <w:rsid w:val="007D1366"/>
    <w:rsid w:val="007D773A"/>
    <w:rsid w:val="007E1BCE"/>
    <w:rsid w:val="007E3F60"/>
    <w:rsid w:val="007E460C"/>
    <w:rsid w:val="007F2376"/>
    <w:rsid w:val="007F4DD7"/>
    <w:rsid w:val="00800949"/>
    <w:rsid w:val="008031CB"/>
    <w:rsid w:val="00803602"/>
    <w:rsid w:val="00804074"/>
    <w:rsid w:val="0080422D"/>
    <w:rsid w:val="008075AE"/>
    <w:rsid w:val="008150DF"/>
    <w:rsid w:val="008157A9"/>
    <w:rsid w:val="00817B0B"/>
    <w:rsid w:val="00820F22"/>
    <w:rsid w:val="0082261A"/>
    <w:rsid w:val="0082518F"/>
    <w:rsid w:val="00825FE8"/>
    <w:rsid w:val="008260DC"/>
    <w:rsid w:val="00833CFC"/>
    <w:rsid w:val="008425D1"/>
    <w:rsid w:val="0084563B"/>
    <w:rsid w:val="0085209A"/>
    <w:rsid w:val="00853145"/>
    <w:rsid w:val="0085544F"/>
    <w:rsid w:val="00860B28"/>
    <w:rsid w:val="008617DA"/>
    <w:rsid w:val="00864C4E"/>
    <w:rsid w:val="008738C9"/>
    <w:rsid w:val="008819D7"/>
    <w:rsid w:val="00882BB5"/>
    <w:rsid w:val="008948C8"/>
    <w:rsid w:val="008A285B"/>
    <w:rsid w:val="008A4B35"/>
    <w:rsid w:val="008A5384"/>
    <w:rsid w:val="008A72BE"/>
    <w:rsid w:val="008A7996"/>
    <w:rsid w:val="008B0478"/>
    <w:rsid w:val="008B142A"/>
    <w:rsid w:val="008B4B69"/>
    <w:rsid w:val="008B662A"/>
    <w:rsid w:val="008B6873"/>
    <w:rsid w:val="008C21D5"/>
    <w:rsid w:val="008D1AAA"/>
    <w:rsid w:val="008D38D3"/>
    <w:rsid w:val="008D6EDE"/>
    <w:rsid w:val="008E5A93"/>
    <w:rsid w:val="008F420E"/>
    <w:rsid w:val="0090539D"/>
    <w:rsid w:val="00912F22"/>
    <w:rsid w:val="00913ADC"/>
    <w:rsid w:val="00914B9C"/>
    <w:rsid w:val="00921DAE"/>
    <w:rsid w:val="00922277"/>
    <w:rsid w:val="00933565"/>
    <w:rsid w:val="0094377B"/>
    <w:rsid w:val="0094476D"/>
    <w:rsid w:val="00945C21"/>
    <w:rsid w:val="00945DCA"/>
    <w:rsid w:val="00957713"/>
    <w:rsid w:val="00962893"/>
    <w:rsid w:val="0096726D"/>
    <w:rsid w:val="00973D5A"/>
    <w:rsid w:val="00974D69"/>
    <w:rsid w:val="009805C1"/>
    <w:rsid w:val="00982795"/>
    <w:rsid w:val="00984550"/>
    <w:rsid w:val="00993B79"/>
    <w:rsid w:val="0099627D"/>
    <w:rsid w:val="009A064D"/>
    <w:rsid w:val="009B1B03"/>
    <w:rsid w:val="009B3C94"/>
    <w:rsid w:val="009B41F6"/>
    <w:rsid w:val="009C38E6"/>
    <w:rsid w:val="009C4C46"/>
    <w:rsid w:val="009C60C4"/>
    <w:rsid w:val="009D5288"/>
    <w:rsid w:val="009E123A"/>
    <w:rsid w:val="009E4721"/>
    <w:rsid w:val="009F0BBA"/>
    <w:rsid w:val="009F3259"/>
    <w:rsid w:val="009F5CA7"/>
    <w:rsid w:val="009F7444"/>
    <w:rsid w:val="00A0287D"/>
    <w:rsid w:val="00A03C67"/>
    <w:rsid w:val="00A05CCC"/>
    <w:rsid w:val="00A072DA"/>
    <w:rsid w:val="00A10991"/>
    <w:rsid w:val="00A12AE8"/>
    <w:rsid w:val="00A23AA4"/>
    <w:rsid w:val="00A26CD7"/>
    <w:rsid w:val="00A35ABD"/>
    <w:rsid w:val="00A366CD"/>
    <w:rsid w:val="00A37D7E"/>
    <w:rsid w:val="00A469DD"/>
    <w:rsid w:val="00A50F82"/>
    <w:rsid w:val="00A53882"/>
    <w:rsid w:val="00A559BE"/>
    <w:rsid w:val="00A5607E"/>
    <w:rsid w:val="00A56E9C"/>
    <w:rsid w:val="00A63DBF"/>
    <w:rsid w:val="00A651FD"/>
    <w:rsid w:val="00A66757"/>
    <w:rsid w:val="00A70782"/>
    <w:rsid w:val="00A70B3D"/>
    <w:rsid w:val="00A7367B"/>
    <w:rsid w:val="00A74FB9"/>
    <w:rsid w:val="00A758D8"/>
    <w:rsid w:val="00A80B15"/>
    <w:rsid w:val="00A90421"/>
    <w:rsid w:val="00A925C8"/>
    <w:rsid w:val="00AA147E"/>
    <w:rsid w:val="00AA2584"/>
    <w:rsid w:val="00AA2C81"/>
    <w:rsid w:val="00AA2CA2"/>
    <w:rsid w:val="00AA31D5"/>
    <w:rsid w:val="00AA3357"/>
    <w:rsid w:val="00AA567B"/>
    <w:rsid w:val="00AC0E83"/>
    <w:rsid w:val="00AC33BB"/>
    <w:rsid w:val="00AC5B9F"/>
    <w:rsid w:val="00AC7592"/>
    <w:rsid w:val="00AD025A"/>
    <w:rsid w:val="00AD15C0"/>
    <w:rsid w:val="00B00DB7"/>
    <w:rsid w:val="00B01572"/>
    <w:rsid w:val="00B06BFF"/>
    <w:rsid w:val="00B0787D"/>
    <w:rsid w:val="00B10936"/>
    <w:rsid w:val="00B1613D"/>
    <w:rsid w:val="00B16B55"/>
    <w:rsid w:val="00B21404"/>
    <w:rsid w:val="00B2345B"/>
    <w:rsid w:val="00B24356"/>
    <w:rsid w:val="00B3359C"/>
    <w:rsid w:val="00B336D4"/>
    <w:rsid w:val="00B4604C"/>
    <w:rsid w:val="00B5089B"/>
    <w:rsid w:val="00B514F8"/>
    <w:rsid w:val="00B53547"/>
    <w:rsid w:val="00B6000A"/>
    <w:rsid w:val="00B61407"/>
    <w:rsid w:val="00B622C7"/>
    <w:rsid w:val="00B6578B"/>
    <w:rsid w:val="00B7525D"/>
    <w:rsid w:val="00B77256"/>
    <w:rsid w:val="00B81D9E"/>
    <w:rsid w:val="00B84ED3"/>
    <w:rsid w:val="00BA23E4"/>
    <w:rsid w:val="00BA365E"/>
    <w:rsid w:val="00BA45BC"/>
    <w:rsid w:val="00BA6AB7"/>
    <w:rsid w:val="00BB2871"/>
    <w:rsid w:val="00BB2B07"/>
    <w:rsid w:val="00BB51F6"/>
    <w:rsid w:val="00BB6B94"/>
    <w:rsid w:val="00BC070B"/>
    <w:rsid w:val="00BC1DBC"/>
    <w:rsid w:val="00BC2CD1"/>
    <w:rsid w:val="00BC628E"/>
    <w:rsid w:val="00BD2100"/>
    <w:rsid w:val="00BD2F53"/>
    <w:rsid w:val="00BD3CF4"/>
    <w:rsid w:val="00BE1019"/>
    <w:rsid w:val="00BE3B98"/>
    <w:rsid w:val="00C0436D"/>
    <w:rsid w:val="00C04CB4"/>
    <w:rsid w:val="00C12D40"/>
    <w:rsid w:val="00C15B66"/>
    <w:rsid w:val="00C16024"/>
    <w:rsid w:val="00C217CC"/>
    <w:rsid w:val="00C256B0"/>
    <w:rsid w:val="00C309AF"/>
    <w:rsid w:val="00C37CEE"/>
    <w:rsid w:val="00C440C4"/>
    <w:rsid w:val="00C50C1B"/>
    <w:rsid w:val="00C55C46"/>
    <w:rsid w:val="00C626FC"/>
    <w:rsid w:val="00C710A3"/>
    <w:rsid w:val="00C71672"/>
    <w:rsid w:val="00C72271"/>
    <w:rsid w:val="00C72553"/>
    <w:rsid w:val="00C80281"/>
    <w:rsid w:val="00C81B13"/>
    <w:rsid w:val="00C853D8"/>
    <w:rsid w:val="00C91289"/>
    <w:rsid w:val="00C95400"/>
    <w:rsid w:val="00CA0F47"/>
    <w:rsid w:val="00CA404C"/>
    <w:rsid w:val="00CB6D29"/>
    <w:rsid w:val="00CC341C"/>
    <w:rsid w:val="00CC448C"/>
    <w:rsid w:val="00CC5042"/>
    <w:rsid w:val="00CE11B3"/>
    <w:rsid w:val="00CF565C"/>
    <w:rsid w:val="00CF6F6C"/>
    <w:rsid w:val="00D06100"/>
    <w:rsid w:val="00D11A5B"/>
    <w:rsid w:val="00D22781"/>
    <w:rsid w:val="00D24894"/>
    <w:rsid w:val="00D30469"/>
    <w:rsid w:val="00D30F23"/>
    <w:rsid w:val="00D328D3"/>
    <w:rsid w:val="00D42BD8"/>
    <w:rsid w:val="00D4315D"/>
    <w:rsid w:val="00D44F06"/>
    <w:rsid w:val="00D54627"/>
    <w:rsid w:val="00D57FE7"/>
    <w:rsid w:val="00D726A5"/>
    <w:rsid w:val="00D75D8C"/>
    <w:rsid w:val="00D824FB"/>
    <w:rsid w:val="00D86543"/>
    <w:rsid w:val="00DA306D"/>
    <w:rsid w:val="00DA543A"/>
    <w:rsid w:val="00DA69E5"/>
    <w:rsid w:val="00DB4A4C"/>
    <w:rsid w:val="00DB5D73"/>
    <w:rsid w:val="00DB614E"/>
    <w:rsid w:val="00DB6973"/>
    <w:rsid w:val="00DB78B6"/>
    <w:rsid w:val="00DC283C"/>
    <w:rsid w:val="00DC6CD6"/>
    <w:rsid w:val="00DC7260"/>
    <w:rsid w:val="00DD288A"/>
    <w:rsid w:val="00DE1F0E"/>
    <w:rsid w:val="00DE5CD4"/>
    <w:rsid w:val="00DF6EFD"/>
    <w:rsid w:val="00E025C6"/>
    <w:rsid w:val="00E052A1"/>
    <w:rsid w:val="00E11D48"/>
    <w:rsid w:val="00E164AE"/>
    <w:rsid w:val="00E165AE"/>
    <w:rsid w:val="00E20D2C"/>
    <w:rsid w:val="00E26D6E"/>
    <w:rsid w:val="00E458A9"/>
    <w:rsid w:val="00E468B1"/>
    <w:rsid w:val="00E55649"/>
    <w:rsid w:val="00E609F4"/>
    <w:rsid w:val="00E61007"/>
    <w:rsid w:val="00E6580C"/>
    <w:rsid w:val="00E672BE"/>
    <w:rsid w:val="00E71C34"/>
    <w:rsid w:val="00E93970"/>
    <w:rsid w:val="00E969FF"/>
    <w:rsid w:val="00E978C9"/>
    <w:rsid w:val="00EA44CB"/>
    <w:rsid w:val="00EA4B2A"/>
    <w:rsid w:val="00EA593D"/>
    <w:rsid w:val="00EB012B"/>
    <w:rsid w:val="00EB7073"/>
    <w:rsid w:val="00EC3E25"/>
    <w:rsid w:val="00EC3EE9"/>
    <w:rsid w:val="00EC768F"/>
    <w:rsid w:val="00ED2884"/>
    <w:rsid w:val="00ED2B8E"/>
    <w:rsid w:val="00EF340F"/>
    <w:rsid w:val="00F01E90"/>
    <w:rsid w:val="00F030CE"/>
    <w:rsid w:val="00F03742"/>
    <w:rsid w:val="00F038E5"/>
    <w:rsid w:val="00F071C3"/>
    <w:rsid w:val="00F11CD7"/>
    <w:rsid w:val="00F17E61"/>
    <w:rsid w:val="00F23B01"/>
    <w:rsid w:val="00F30CDC"/>
    <w:rsid w:val="00F314CC"/>
    <w:rsid w:val="00F315CC"/>
    <w:rsid w:val="00F357FA"/>
    <w:rsid w:val="00F37482"/>
    <w:rsid w:val="00F4033C"/>
    <w:rsid w:val="00F40E5B"/>
    <w:rsid w:val="00F44A1C"/>
    <w:rsid w:val="00F4608E"/>
    <w:rsid w:val="00F46B90"/>
    <w:rsid w:val="00F470FB"/>
    <w:rsid w:val="00F51E87"/>
    <w:rsid w:val="00F62341"/>
    <w:rsid w:val="00F63479"/>
    <w:rsid w:val="00F6417D"/>
    <w:rsid w:val="00F64EB4"/>
    <w:rsid w:val="00F7181C"/>
    <w:rsid w:val="00F74C8F"/>
    <w:rsid w:val="00F755F5"/>
    <w:rsid w:val="00F76DB6"/>
    <w:rsid w:val="00F81841"/>
    <w:rsid w:val="00F81D2D"/>
    <w:rsid w:val="00F81E5C"/>
    <w:rsid w:val="00F8211B"/>
    <w:rsid w:val="00F82E5F"/>
    <w:rsid w:val="00F846B4"/>
    <w:rsid w:val="00F86EE1"/>
    <w:rsid w:val="00F87B29"/>
    <w:rsid w:val="00F921EB"/>
    <w:rsid w:val="00F96D91"/>
    <w:rsid w:val="00FA6505"/>
    <w:rsid w:val="00FA714B"/>
    <w:rsid w:val="00FB26E8"/>
    <w:rsid w:val="00FB3F40"/>
    <w:rsid w:val="00FB57A2"/>
    <w:rsid w:val="00FC1D78"/>
    <w:rsid w:val="00FC46AA"/>
    <w:rsid w:val="00FD1008"/>
    <w:rsid w:val="00FE5A13"/>
    <w:rsid w:val="00FE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25017"/>
  <w15:chartTrackingRefBased/>
  <w15:docId w15:val="{07CD9EB7-62E6-4010-BD4D-8A5BF70A5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table" w:styleId="Mkatabulky">
    <w:name w:val="Table Grid"/>
    <w:basedOn w:val="Normlntabulka"/>
    <w:uiPriority w:val="39"/>
    <w:rsid w:val="00BB2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ln"/>
    <w:rsid w:val="009D5288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5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ric\Downloads\&#352;ablona%20dokumentu%20MP-2.2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4B6FEFD230C4795A48A9B5810CA3CB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E92655D-4ADA-438A-A219-44EE83F68DFC}"/>
      </w:docPartPr>
      <w:docPartBody>
        <w:p w:rsidR="00A80D1E" w:rsidRDefault="00A80D1E">
          <w:pPr>
            <w:pStyle w:val="14B6FEFD230C4795A48A9B5810CA3CBB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65BB15D12FEE4882AE71767C0565C1D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5ADB4EC-11E0-4906-86AC-00C9F0804539}"/>
      </w:docPartPr>
      <w:docPartBody>
        <w:p w:rsidR="00A80D1E" w:rsidRDefault="00A80D1E">
          <w:pPr>
            <w:pStyle w:val="65BB15D12FEE4882AE71767C0565C1DB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D1E"/>
    <w:rsid w:val="00201C3C"/>
    <w:rsid w:val="003D378B"/>
    <w:rsid w:val="005E1247"/>
    <w:rsid w:val="005F2DE3"/>
    <w:rsid w:val="0082518F"/>
    <w:rsid w:val="00A80D1E"/>
    <w:rsid w:val="00AA31D5"/>
    <w:rsid w:val="00D26168"/>
    <w:rsid w:val="00D8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14B6FEFD230C4795A48A9B5810CA3CBB">
    <w:name w:val="14B6FEFD230C4795A48A9B5810CA3CBB"/>
  </w:style>
  <w:style w:type="paragraph" w:customStyle="1" w:styleId="65BB15D12FEE4882AE71767C0565C1DB">
    <w:name w:val="65BB15D12FEE4882AE71767C0565C1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1</b:Tag>
    <b:SourceType>Report</b:SourceType>
    <b:Guid>{4FF6AFB3-FF59-4D89-A184-0711049CE278}</b:Guid>
    <b:Author>
      <b:Author>
        <b:NameList>
          <b:Person>
            <b:Last>Ph.D.</b:Last>
            <b:First>Ing.</b:First>
            <b:Middle>Michal Štěpanovký</b:Middle>
          </b:Person>
        </b:NameList>
      </b:Author>
    </b:Author>
    <b:Title>Architektura počítačových systémů (BI-APS), Přednáška č.3 Návrh jednocyklové RISC mikroarchitektury</b:Title>
    <b:Year>2022</b:Year>
    <b:Month>říjen</b:Month>
    <b:Day>3</b:Day>
    <b:PublicationTitle>Prezentace</b:PublicationTitle>
    <b:City>Praha</b:City>
    <b:Medium>prezentace</b:Medium>
    <b:Pages>57</b:Pages>
    <b:Department>Faculty of Information Technology</b:Department>
    <b:Institution>Czech Technical University in Prague</b:Institution>
    <b:RefOrder>1</b:RefOrder>
  </b:Source>
  <b:Source>
    <b:Tag>Lup23</b:Tag>
    <b:SourceType>InternetSite</b:SourceType>
    <b:Guid>{F9896A01-7531-4297-B640-359BFC16BAAD}</b:Guid>
    <b:Title>RISC-V Instruction Encoder/Decoder</b:Title>
    <b:Year>2023</b:Year>
    <b:Author>
      <b:Author>
        <b:NameList>
          <b:Person>
            <b:Last>LupLab</b:Last>
          </b:Person>
        </b:NameList>
      </b:Author>
    </b:Author>
    <b:ProductionCompany>University of California</b:ProductionCompany>
    <b:URL>https://luplab.gitlab.io/rvcodecjs/</b:URL>
    <b:RefOrder>2</b:RefOrder>
  </b:Source>
</b:Sources>
</file>

<file path=customXml/itemProps1.xml><?xml version="1.0" encoding="utf-8"?>
<ds:datastoreItem xmlns:ds="http://schemas.openxmlformats.org/officeDocument/2006/customXml" ds:itemID="{A9F0577E-03E6-4042-A825-52FC2B55B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MP-2.2(1).dotx</Template>
  <TotalTime>661</TotalTime>
  <Pages>21</Pages>
  <Words>2803</Words>
  <Characters>16540</Characters>
  <Application>Microsoft Office Word</Application>
  <DocSecurity>0</DocSecurity>
  <Lines>137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Implementace procesoru</vt:lpstr>
    </vt:vector>
  </TitlesOfParts>
  <Company/>
  <LinksUpToDate>false</LinksUpToDate>
  <CharactersWithSpaces>19305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Implementace procesoru</dc:title>
  <dc:subject/>
  <dc:creator>Jiří Černohorský</dc:creator>
  <cp:keywords/>
  <dc:description/>
  <cp:lastModifiedBy>Jiricek57 Černohorský</cp:lastModifiedBy>
  <cp:revision>5</cp:revision>
  <dcterms:created xsi:type="dcterms:W3CDTF">2025-05-14T16:08:00Z</dcterms:created>
  <dcterms:modified xsi:type="dcterms:W3CDTF">2025-05-18T19:20:00Z</dcterms:modified>
</cp:coreProperties>
</file>